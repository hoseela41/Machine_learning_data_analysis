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8F43CD" w14:textId="5D2FEC2D" w:rsidR="00FF7B33" w:rsidRDefault="008B0077" w:rsidP="00951C77">
      <w:pPr>
        <w:pStyle w:val="Title"/>
      </w:pPr>
      <w:r>
        <w:t>Randomized Optimization</w:t>
      </w:r>
    </w:p>
    <w:p w14:paraId="324EA69C" w14:textId="5E762706" w:rsidR="00525F81" w:rsidRPr="00525F81" w:rsidRDefault="00525F81" w:rsidP="00525F81">
      <w:pPr>
        <w:pStyle w:val="Subtitle"/>
      </w:pPr>
      <w:r>
        <w:t xml:space="preserve">Spring 2021 CS7641 Assignment </w:t>
      </w:r>
      <w:r w:rsidR="008B0077">
        <w:t>2</w:t>
      </w:r>
    </w:p>
    <w:p w14:paraId="5F871ED8" w14:textId="7E4DC9C6" w:rsidR="00FF7B33" w:rsidRPr="00FF7B33" w:rsidRDefault="00423BBC" w:rsidP="00126D77">
      <w:pPr>
        <w:pStyle w:val="Subtitle"/>
      </w:pPr>
      <w:r>
        <w:t>Hung-</w:t>
      </w:r>
      <w:r w:rsidR="000362F9">
        <w:t xml:space="preserve">Hsi Lin    </w:t>
      </w:r>
      <w:r>
        <w:t>hlin83</w:t>
      </w:r>
      <w:r w:rsidR="00FF7B33" w:rsidRPr="00FF7B33">
        <w:t>@</w:t>
      </w:r>
      <w:r w:rsidR="00FD25E7">
        <w:t>gatech.edu</w:t>
      </w:r>
    </w:p>
    <w:p w14:paraId="77C7DD8E" w14:textId="360D4951" w:rsidR="00D5034D" w:rsidRDefault="00525F81" w:rsidP="00525F81">
      <w:pPr>
        <w:pStyle w:val="Heading1"/>
        <w:numPr>
          <w:ilvl w:val="0"/>
          <w:numId w:val="0"/>
        </w:numPr>
      </w:pPr>
      <w:r>
        <w:t>Abstrct</w:t>
      </w:r>
    </w:p>
    <w:p w14:paraId="4A265622" w14:textId="550A13DE" w:rsidR="00F5513A" w:rsidRDefault="005059DA" w:rsidP="00EE1295">
      <w:pPr>
        <w:rPr>
          <w:lang w:eastAsia="zh-TW"/>
        </w:rPr>
      </w:pPr>
      <w:r>
        <w:t>This paper aims on applying random search algorithms including randomize hill climbing, simulated annealing, genetic algorithm and MIMIC on three different optimization problem domains</w:t>
      </w:r>
      <w:r w:rsidR="00C64C15">
        <w:t xml:space="preserve">. </w:t>
      </w:r>
      <w:r>
        <w:t xml:space="preserve">Besides, the first three algorithms shown above </w:t>
      </w:r>
      <w:r w:rsidR="00CC28E7">
        <w:t>will be implemented</w:t>
      </w:r>
      <w:r w:rsidR="006D0319">
        <w:t xml:space="preserve"> in </w:t>
      </w:r>
      <w:r w:rsidR="00CC28E7">
        <w:rPr>
          <w:rFonts w:hint="eastAsia"/>
          <w:lang w:eastAsia="zh-TW"/>
        </w:rPr>
        <w:t>N</w:t>
      </w:r>
      <w:r w:rsidR="00CC28E7">
        <w:t>eural Network for analyzing real dataset.</w:t>
      </w:r>
      <w:r w:rsidR="00C64C15">
        <w:t xml:space="preserve"> The performance of each algorithm in different conditions will be analyzed.</w:t>
      </w:r>
    </w:p>
    <w:p w14:paraId="5DC60AC7" w14:textId="463A9615" w:rsidR="000E6BBF" w:rsidRPr="000E6BBF" w:rsidRDefault="00525F81" w:rsidP="00525F81">
      <w:pPr>
        <w:pStyle w:val="Heading1"/>
        <w:numPr>
          <w:ilvl w:val="0"/>
          <w:numId w:val="0"/>
        </w:numPr>
        <w:rPr>
          <w:lang w:eastAsia="zh-TW"/>
        </w:rPr>
      </w:pPr>
      <w:r>
        <w:t>Introduction</w:t>
      </w:r>
    </w:p>
    <w:p w14:paraId="0759F8A8" w14:textId="16FA73C4" w:rsidR="00525F81" w:rsidRDefault="005548CE" w:rsidP="00525F81">
      <w:r>
        <w:t xml:space="preserve">The </w:t>
      </w:r>
      <w:r w:rsidR="003112D2">
        <w:t xml:space="preserve">whole paper could be divided into 2 main parts. First, three different optimization problems domains: N-Queen, Knapsack and Continuous Peaks will be solved by randomize hill climbing, simulated annealing, genetic algorithm and MIMIC </w:t>
      </w:r>
      <w:r w:rsidR="00342F8E">
        <w:t xml:space="preserve">algorithms </w:t>
      </w:r>
      <w:r w:rsidR="003112D2">
        <w:t xml:space="preserve">separately. </w:t>
      </w:r>
      <w:r w:rsidR="002A1995">
        <w:t xml:space="preserve"> In the second part, </w:t>
      </w:r>
      <w:r w:rsidR="002655BC">
        <w:t>some</w:t>
      </w:r>
      <w:r w:rsidR="002A1995">
        <w:t xml:space="preserve"> algorithms are used to replace the back-propagation algorithm in Neural Networks for determining the weight distribution. The prediction performance accuracy will be calculated for each algorithm and compared.</w:t>
      </w:r>
      <w:r w:rsidR="00720795">
        <w:t xml:space="preserve"> First, the theor</w:t>
      </w:r>
      <w:r w:rsidR="00E06761">
        <w:t>ies</w:t>
      </w:r>
      <w:r w:rsidR="00720795">
        <w:t xml:space="preserve"> of four</w:t>
      </w:r>
      <w:r w:rsidR="00E06761">
        <w:t xml:space="preserve"> randomize optimization algorithm</w:t>
      </w:r>
      <w:r w:rsidR="00C84B89">
        <w:t xml:space="preserve"> should be briefly</w:t>
      </w:r>
      <w:r w:rsidR="00E06761">
        <w:t xml:space="preserve"> introduced:</w:t>
      </w:r>
    </w:p>
    <w:p w14:paraId="47B11164" w14:textId="666E8FA2" w:rsidR="00E06761" w:rsidRPr="00E347B4" w:rsidRDefault="00202B25" w:rsidP="00525F81">
      <w:pPr>
        <w:rPr>
          <w:b/>
          <w:bCs/>
        </w:rPr>
      </w:pPr>
      <w:r w:rsidRPr="00E347B4">
        <w:rPr>
          <w:b/>
          <w:bCs/>
        </w:rPr>
        <w:t>Random Hill Climbing</w:t>
      </w:r>
      <w:r w:rsidR="000143D7">
        <w:rPr>
          <w:b/>
          <w:bCs/>
        </w:rPr>
        <w:t xml:space="preserve"> (RHC)</w:t>
      </w:r>
    </w:p>
    <w:p w14:paraId="75FC6FDD" w14:textId="49595444" w:rsidR="00202B25" w:rsidRDefault="00202B25" w:rsidP="00525F81">
      <w:r>
        <w:t>Th</w:t>
      </w:r>
      <w:r w:rsidR="000143D7">
        <w:t>e algorithm starts from selecting a random point in the domain, then perform hill climbing</w:t>
      </w:r>
      <w:r w:rsidR="0029457A">
        <w:t xml:space="preserve"> </w:t>
      </w:r>
      <w:r w:rsidR="009A5D94">
        <w:t xml:space="preserve">[1]. </w:t>
      </w:r>
      <w:r w:rsidR="00A36288">
        <w:t xml:space="preserve">The point checks its neighbors’ </w:t>
      </w:r>
      <w:r w:rsidR="006A0267">
        <w:t xml:space="preserve">fitness </w:t>
      </w:r>
      <w:r w:rsidR="00A36288">
        <w:t xml:space="preserve">values and move there if the value is larger than itself. </w:t>
      </w:r>
      <w:r w:rsidR="00210665">
        <w:t>This algorithm runs iteratively until a min/max point is</w:t>
      </w:r>
      <w:r w:rsidR="0030759B">
        <w:t xml:space="preserve"> converged and</w:t>
      </w:r>
      <w:r w:rsidR="00210665">
        <w:t xml:space="preserve"> reached.</w:t>
      </w:r>
      <w:r w:rsidR="008E00C6">
        <w:t xml:space="preserve"> Sometimes RHC get</w:t>
      </w:r>
      <w:r w:rsidR="00C60C1F">
        <w:t>s</w:t>
      </w:r>
      <w:r w:rsidR="008E00C6">
        <w:t xml:space="preserve"> stuck in a local min/max, and </w:t>
      </w:r>
      <w:r w:rsidR="00C60C1F">
        <w:t>it</w:t>
      </w:r>
      <w:r w:rsidR="008E00C6">
        <w:t xml:space="preserve"> could be possibly solved in the next iteration with random starting point.</w:t>
      </w:r>
    </w:p>
    <w:p w14:paraId="1FA10741" w14:textId="25DE9107" w:rsidR="00202B25" w:rsidRPr="00E347B4" w:rsidRDefault="00202B25" w:rsidP="00525F81">
      <w:pPr>
        <w:rPr>
          <w:b/>
          <w:bCs/>
        </w:rPr>
      </w:pPr>
      <w:r w:rsidRPr="00E347B4">
        <w:rPr>
          <w:b/>
          <w:bCs/>
        </w:rPr>
        <w:t>Simulated Annealing</w:t>
      </w:r>
      <w:r w:rsidR="000143D7">
        <w:rPr>
          <w:b/>
          <w:bCs/>
        </w:rPr>
        <w:t xml:space="preserve"> (SA)</w:t>
      </w:r>
    </w:p>
    <w:p w14:paraId="75132E73" w14:textId="77AF42F4" w:rsidR="00202B25" w:rsidRDefault="00202B25" w:rsidP="00525F81">
      <w:pPr>
        <w:rPr>
          <w:lang w:eastAsia="zh-TW"/>
        </w:rPr>
      </w:pPr>
      <w:r>
        <w:t>Th</w:t>
      </w:r>
      <w:r w:rsidR="008E00C6">
        <w:t>e name of the algorithm comes from material science while scientist repeatedly cool</w:t>
      </w:r>
      <w:r w:rsidR="009A6C97">
        <w:t xml:space="preserve"> and </w:t>
      </w:r>
      <w:r w:rsidR="008E00C6">
        <w:t>heat materials to remove the defect</w:t>
      </w:r>
      <w:r w:rsidR="009A6C97">
        <w:t>s</w:t>
      </w:r>
      <w:r w:rsidR="008E00C6">
        <w:t xml:space="preserve"> in the crystal</w:t>
      </w:r>
      <w:r w:rsidR="008D69BD">
        <w:t xml:space="preserve"> [2]</w:t>
      </w:r>
      <w:r w:rsidR="008E00C6">
        <w:t xml:space="preserve">. </w:t>
      </w:r>
      <w:r w:rsidR="00A820C5">
        <w:t>There’s also a temperature parameter in th</w:t>
      </w:r>
      <w:r w:rsidR="00DF7128">
        <w:t>is</w:t>
      </w:r>
      <w:r w:rsidR="00A820C5">
        <w:t xml:space="preserve"> algorithm. As the temperature is high, the point has higher possibility to go downhill</w:t>
      </w:r>
      <w:r w:rsidR="00A60EA6">
        <w:t>, thus</w:t>
      </w:r>
      <w:r w:rsidR="00A820C5">
        <w:t xml:space="preserve"> explore more region even though the </w:t>
      </w:r>
      <w:r w:rsidR="00191C71">
        <w:t>reward</w:t>
      </w:r>
      <w:r w:rsidR="00A820C5">
        <w:t xml:space="preserve"> is lower. On the other hand, as the temperature is low, the point tends to </w:t>
      </w:r>
      <w:r w:rsidR="00A820C5">
        <w:lastRenderedPageBreak/>
        <w:t xml:space="preserve">only go uphill. </w:t>
      </w:r>
      <w:r w:rsidR="00E81D0C">
        <w:t xml:space="preserve">The algorithm starts with high temperature, so there’s more probability to explore different regions </w:t>
      </w:r>
      <w:r w:rsidR="00753150">
        <w:t>at beginning</w:t>
      </w:r>
      <w:r w:rsidR="00E81D0C">
        <w:t>. As the iteration is larger, temperature</w:t>
      </w:r>
      <w:r w:rsidR="00A21689">
        <w:t xml:space="preserve"> </w:t>
      </w:r>
      <w:r w:rsidR="00E81D0C">
        <w:t>decay</w:t>
      </w:r>
      <w:r w:rsidR="00A21689">
        <w:t>s</w:t>
      </w:r>
      <w:r w:rsidR="00E81D0C">
        <w:t xml:space="preserve"> </w:t>
      </w:r>
      <w:r w:rsidR="00DB4783">
        <w:t xml:space="preserve">and the </w:t>
      </w:r>
      <w:r w:rsidR="00D12E0E">
        <w:t>selection</w:t>
      </w:r>
      <w:r w:rsidR="00334E31">
        <w:t>s</w:t>
      </w:r>
      <w:r w:rsidR="00DB4783">
        <w:t xml:space="preserve"> become more conservative</w:t>
      </w:r>
      <w:r w:rsidR="00E81D0C">
        <w:t>.</w:t>
      </w:r>
      <w:r w:rsidR="00841A3F">
        <w:t xml:space="preserve"> In SA algorith</w:t>
      </w:r>
      <w:r w:rsidR="00C937B9">
        <w:t>m</w:t>
      </w:r>
      <w:r w:rsidR="00841A3F">
        <w:t>,</w:t>
      </w:r>
      <w:r w:rsidR="00E81D0C">
        <w:t xml:space="preserve"> </w:t>
      </w:r>
      <w:r w:rsidR="007D0058">
        <w:t>t</w:t>
      </w:r>
      <w:r w:rsidR="00E81D0C">
        <w:t xml:space="preserve">he </w:t>
      </w:r>
      <w:r w:rsidR="007D0058">
        <w:t xml:space="preserve">high </w:t>
      </w:r>
      <w:r w:rsidR="00E81D0C">
        <w:t xml:space="preserve">temperature </w:t>
      </w:r>
      <w:r w:rsidR="00470BE1">
        <w:t xml:space="preserve">prevents the situation </w:t>
      </w:r>
      <w:r w:rsidR="00F878D3">
        <w:t>from getting stuck at local peaks.</w:t>
      </w:r>
    </w:p>
    <w:p w14:paraId="2A1621D0" w14:textId="6E895714" w:rsidR="00202B25" w:rsidRPr="00E347B4" w:rsidRDefault="00202B25" w:rsidP="00525F81">
      <w:pPr>
        <w:rPr>
          <w:b/>
          <w:bCs/>
        </w:rPr>
      </w:pPr>
      <w:r w:rsidRPr="00E347B4">
        <w:rPr>
          <w:b/>
          <w:bCs/>
        </w:rPr>
        <w:t>Genetic Algorithm</w:t>
      </w:r>
      <w:r w:rsidR="000143D7">
        <w:rPr>
          <w:b/>
          <w:bCs/>
        </w:rPr>
        <w:t xml:space="preserve"> (GA)</w:t>
      </w:r>
    </w:p>
    <w:p w14:paraId="7B3BB34C" w14:textId="172EAA22" w:rsidR="00202B25" w:rsidRDefault="005B6796" w:rsidP="00525F81">
      <w:r>
        <w:t xml:space="preserve">The idea of this algorithm comes from gene evolution. A group of candidates are generated </w:t>
      </w:r>
      <w:r w:rsidR="0046416A">
        <w:t xml:space="preserve">first </w:t>
      </w:r>
      <w:r>
        <w:t xml:space="preserve">for solving a problem, the candidate has higher fitness value </w:t>
      </w:r>
      <w:r w:rsidR="003E4735">
        <w:t xml:space="preserve">tends to survive and </w:t>
      </w:r>
      <w:r w:rsidR="003E29BC">
        <w:t>contribute to a</w:t>
      </w:r>
      <w:r w:rsidR="003E4735">
        <w:t xml:space="preserve"> part of the next </w:t>
      </w:r>
      <w:r w:rsidR="003E29BC">
        <w:t>generation</w:t>
      </w:r>
      <w:r w:rsidR="003E4735">
        <w:t xml:space="preserve"> of candidates. Mutation </w:t>
      </w:r>
      <w:r w:rsidR="003E29BC">
        <w:t>of the candi</w:t>
      </w:r>
      <w:r w:rsidR="00372CF3">
        <w:t>date also contributes</w:t>
      </w:r>
      <w:r w:rsidR="00A1194C">
        <w:t xml:space="preserve"> to</w:t>
      </w:r>
      <w:r w:rsidR="00372CF3">
        <w:t xml:space="preserve"> evolution, </w:t>
      </w:r>
      <w:r w:rsidR="0035514F">
        <w:t xml:space="preserve">explore more possibility for </w:t>
      </w:r>
      <w:r w:rsidR="006173D6">
        <w:t>higher fitness</w:t>
      </w:r>
      <w:r w:rsidR="00270B7A">
        <w:t xml:space="preserve"> [3]</w:t>
      </w:r>
      <w:r w:rsidR="0035514F">
        <w:t xml:space="preserve">. At the end, the </w:t>
      </w:r>
      <w:r w:rsidR="008D39D8">
        <w:t xml:space="preserve">candidates will converge </w:t>
      </w:r>
      <w:r w:rsidR="00471EEA">
        <w:t>to the same solution.</w:t>
      </w:r>
    </w:p>
    <w:p w14:paraId="3E8E3C32" w14:textId="62451A32" w:rsidR="00202B25" w:rsidRPr="00E347B4" w:rsidRDefault="00202B25" w:rsidP="00525F81">
      <w:pPr>
        <w:rPr>
          <w:b/>
          <w:bCs/>
        </w:rPr>
      </w:pPr>
      <w:r w:rsidRPr="00E347B4">
        <w:rPr>
          <w:b/>
          <w:bCs/>
        </w:rPr>
        <w:t>MIMIC</w:t>
      </w:r>
    </w:p>
    <w:p w14:paraId="77E989EA" w14:textId="53FF8C1C" w:rsidR="00FA0CEB" w:rsidRDefault="00202B25" w:rsidP="00525F81">
      <w:pPr>
        <w:rPr>
          <w:lang w:eastAsia="zh-TW"/>
        </w:rPr>
      </w:pPr>
      <w:r>
        <w:t>Th</w:t>
      </w:r>
      <w:r w:rsidR="00FC747D">
        <w:t>e full name of MIMIC is Mutual</w:t>
      </w:r>
      <w:r w:rsidR="00F47385">
        <w:t xml:space="preserve"> Information Maximizing Input Clustering. This algorithm constructs structures for estimating solutions in each iteration. Not like above three algorithms, only the </w:t>
      </w:r>
      <w:r w:rsidR="008244BC">
        <w:t xml:space="preserve">optimized points were saved, the MIMIC </w:t>
      </w:r>
      <w:r w:rsidR="007C4EA1">
        <w:t>saves</w:t>
      </w:r>
      <w:r w:rsidR="008244BC">
        <w:t xml:space="preserve"> the function and refines structures iteratively, and </w:t>
      </w:r>
      <w:r w:rsidR="005E5600">
        <w:t>a</w:t>
      </w:r>
      <w:r w:rsidR="008244BC">
        <w:t xml:space="preserve">t the end, it provides the optimized structures for </w:t>
      </w:r>
      <w:r w:rsidR="00221432">
        <w:t xml:space="preserve">estimating </w:t>
      </w:r>
      <w:r w:rsidR="008244BC">
        <w:t>solution</w:t>
      </w:r>
      <w:r w:rsidR="00532BC0">
        <w:t xml:space="preserve"> [4]</w:t>
      </w:r>
      <w:r w:rsidR="008244BC">
        <w:t>.</w:t>
      </w:r>
    </w:p>
    <w:p w14:paraId="0C92F709" w14:textId="727C5217" w:rsidR="00495608" w:rsidRDefault="0085327E" w:rsidP="00E42F22">
      <w:pPr>
        <w:pStyle w:val="Heading1"/>
        <w:numPr>
          <w:ilvl w:val="0"/>
          <w:numId w:val="0"/>
        </w:numPr>
      </w:pPr>
      <w:r>
        <w:t>Section 1</w:t>
      </w:r>
    </w:p>
    <w:p w14:paraId="3934119F" w14:textId="20ED4A6E" w:rsidR="0054029E" w:rsidRDefault="009D19AC" w:rsidP="00E41E10">
      <w:pPr>
        <w:rPr>
          <w:lang w:eastAsia="zh-TW"/>
        </w:rPr>
      </w:pPr>
      <w:r>
        <w:t>Three</w:t>
      </w:r>
      <w:r w:rsidR="003B7097">
        <w:t xml:space="preserve"> optimization problems will be solved by </w:t>
      </w:r>
      <w:r w:rsidR="00286B91">
        <w:t>four</w:t>
      </w:r>
      <w:r w:rsidR="003B7097">
        <w:t xml:space="preserve"> algorithms</w:t>
      </w:r>
      <w:r w:rsidR="008327FA">
        <w:t xml:space="preserve"> and the corresponding advantage/disadvantages will be analyzed in this section.</w:t>
      </w:r>
    </w:p>
    <w:p w14:paraId="3B6012CD" w14:textId="4A278301" w:rsidR="000B050F" w:rsidRDefault="009D19AC" w:rsidP="000B050F">
      <w:pPr>
        <w:pStyle w:val="Heading2"/>
      </w:pPr>
      <w:r>
        <w:t>N Queen</w:t>
      </w:r>
      <w:r w:rsidR="00EF6008">
        <w:t>s</w:t>
      </w:r>
    </w:p>
    <w:p w14:paraId="7FDEFCA6" w14:textId="77777777" w:rsidR="009F181E" w:rsidRDefault="00EF6008" w:rsidP="0054029E">
      <w:r>
        <w:t xml:space="preserve">The N Queens problem is to search for a state that all queens won’t attack with </w:t>
      </w:r>
      <w:r w:rsidR="00EF79D7">
        <w:t xml:space="preserve">other </w:t>
      </w:r>
      <w:r w:rsidR="009A38F3">
        <w:t>queen</w:t>
      </w:r>
      <w:r w:rsidR="00EF79D7">
        <w:t>s</w:t>
      </w:r>
      <w:r w:rsidR="009A38F3">
        <w:t>, if it does</w:t>
      </w:r>
      <w:r w:rsidR="00DE0D23">
        <w:t>n</w:t>
      </w:r>
      <w:r w:rsidR="009A38F3">
        <w:t>’t attack, then we add point</w:t>
      </w:r>
      <w:r w:rsidR="00367D73">
        <w:t>s</w:t>
      </w:r>
      <w:r w:rsidR="009A38F3">
        <w:t>. Therefore, it is a problem searching for</w:t>
      </w:r>
      <w:r w:rsidR="009021A7">
        <w:t xml:space="preserve"> </w:t>
      </w:r>
      <w:r w:rsidR="009A38F3">
        <w:t>maximum fitness scores.</w:t>
      </w:r>
      <w:r w:rsidR="009E1FEB">
        <w:t xml:space="preserve"> First, I defined a customized function to determine the fitness, then create a problem using </w:t>
      </w:r>
      <w:proofErr w:type="spellStart"/>
      <w:r w:rsidR="009E1FEB">
        <w:t>mlrose_DiscreteOpt</w:t>
      </w:r>
      <w:proofErr w:type="spellEnd"/>
      <w:r w:rsidR="009E1FEB">
        <w:t xml:space="preserve"> method since the value of states will be discrete integer numbers</w:t>
      </w:r>
      <w:r w:rsidR="00137AC6">
        <w:t xml:space="preserve"> [5]</w:t>
      </w:r>
      <w:r w:rsidR="009E1FEB">
        <w:t xml:space="preserve">. Then I </w:t>
      </w:r>
      <w:r w:rsidR="004E422C">
        <w:t xml:space="preserve">implemented some functions to tune and optimize the proper parameters in each algorithm for this problem. The </w:t>
      </w:r>
      <w:r w:rsidR="002C68EC">
        <w:t xml:space="preserve">optimizing progresses are </w:t>
      </w:r>
      <w:r w:rsidR="001B195A">
        <w:t>concluded</w:t>
      </w:r>
      <w:r w:rsidR="002C68EC">
        <w:t xml:space="preserve"> in Figure 1.</w:t>
      </w:r>
      <w:r w:rsidR="0000527F">
        <w:t xml:space="preserve"> For RHC, the parameter of restarts, which is used to determine numbers of random restarts is optimized. In Figure 1.a, restarts of 4 is required for the case of max </w:t>
      </w:r>
      <w:proofErr w:type="spellStart"/>
      <w:r w:rsidR="0000527F">
        <w:t>attemps</w:t>
      </w:r>
      <w:proofErr w:type="spellEnd"/>
      <w:r w:rsidR="0000527F">
        <w:t xml:space="preserve"> is 55,</w:t>
      </w:r>
      <w:r w:rsidR="00860CA0">
        <w:t xml:space="preserve"> while max </w:t>
      </w:r>
      <w:proofErr w:type="spellStart"/>
      <w:r w:rsidR="00860CA0">
        <w:t>attemps</w:t>
      </w:r>
      <w:proofErr w:type="spellEnd"/>
      <w:r w:rsidR="00860CA0">
        <w:t xml:space="preserve"> mean</w:t>
      </w:r>
      <w:r w:rsidR="001B195A">
        <w:t>s</w:t>
      </w:r>
      <w:r w:rsidR="00860CA0">
        <w:t xml:space="preserve"> the maximum number of states to find a better state. O</w:t>
      </w:r>
      <w:r w:rsidR="0000527F">
        <w:t xml:space="preserve">n the other hand, while the max </w:t>
      </w:r>
      <w:proofErr w:type="spellStart"/>
      <w:r w:rsidR="0000527F">
        <w:t>attemps</w:t>
      </w:r>
      <w:proofErr w:type="spellEnd"/>
      <w:r w:rsidR="0000527F">
        <w:t xml:space="preserve"> is only 10 in Figure 1.b, larger </w:t>
      </w:r>
    </w:p>
    <w:p w14:paraId="288F78A6" w14:textId="69CC40EB" w:rsidR="009F181E" w:rsidRDefault="009F181E" w:rsidP="009F181E">
      <w:pPr>
        <w:pStyle w:val="FigureCaption"/>
        <w:numPr>
          <w:ilvl w:val="0"/>
          <w:numId w:val="0"/>
        </w:numPr>
        <w:ind w:left="1800"/>
        <w:rPr>
          <w:sz w:val="14"/>
          <w:szCs w:val="14"/>
        </w:rPr>
      </w:pPr>
      <w:r>
        <w:rPr>
          <w:noProof/>
          <w14:ligatures w14:val="none"/>
          <w14:numForm w14:val="default"/>
          <w14:numSpacing w14:val="default"/>
        </w:rPr>
        <w:lastRenderedPageBreak/>
        <w:drawing>
          <wp:anchor distT="0" distB="0" distL="114300" distR="114300" simplePos="0" relativeHeight="251673600" behindDoc="0" locked="0" layoutInCell="1" allowOverlap="1" wp14:anchorId="479F82F0" wp14:editId="07565097">
            <wp:simplePos x="0" y="0"/>
            <wp:positionH relativeFrom="column">
              <wp:posOffset>-200025</wp:posOffset>
            </wp:positionH>
            <wp:positionV relativeFrom="paragraph">
              <wp:posOffset>101600</wp:posOffset>
            </wp:positionV>
            <wp:extent cx="5248910" cy="2743200"/>
            <wp:effectExtent l="0" t="0" r="0" b="0"/>
            <wp:wrapTopAndBottom/>
            <wp:docPr id="1" name="Picture 1"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48910" cy="2743200"/>
                    </a:xfrm>
                    <a:prstGeom prst="rect">
                      <a:avLst/>
                    </a:prstGeom>
                  </pic:spPr>
                </pic:pic>
              </a:graphicData>
            </a:graphic>
            <wp14:sizeRelH relativeFrom="page">
              <wp14:pctWidth>0</wp14:pctWidth>
            </wp14:sizeRelH>
            <wp14:sizeRelV relativeFrom="page">
              <wp14:pctHeight>0</wp14:pctHeight>
            </wp14:sizeRelV>
          </wp:anchor>
        </w:drawing>
      </w:r>
      <w:r w:rsidRPr="00E16417">
        <w:rPr>
          <w:b/>
          <w:bCs w:val="0"/>
          <w:i/>
          <w:iCs/>
          <w:sz w:val="14"/>
          <w:szCs w:val="14"/>
        </w:rPr>
        <w:t xml:space="preserve">Figure </w:t>
      </w:r>
      <w:r>
        <w:rPr>
          <w:b/>
          <w:bCs w:val="0"/>
          <w:i/>
          <w:iCs/>
          <w:sz w:val="14"/>
          <w:szCs w:val="14"/>
        </w:rPr>
        <w:t>1</w:t>
      </w:r>
      <w:r w:rsidRPr="00E16417">
        <w:rPr>
          <w:sz w:val="14"/>
          <w:szCs w:val="14"/>
        </w:rPr>
        <w:t xml:space="preserve"> </w:t>
      </w:r>
      <w:r>
        <w:rPr>
          <w:sz w:val="14"/>
          <w:szCs w:val="14"/>
        </w:rPr>
        <w:t>– Fitness scores under variant iterations for</w:t>
      </w:r>
      <w:r w:rsidRPr="00E16417">
        <w:rPr>
          <w:sz w:val="14"/>
          <w:szCs w:val="14"/>
        </w:rPr>
        <w:t xml:space="preserve"> (</w:t>
      </w:r>
      <w:r>
        <w:rPr>
          <w:sz w:val="14"/>
          <w:szCs w:val="14"/>
        </w:rPr>
        <w:t>a</w:t>
      </w:r>
      <w:r w:rsidRPr="00E16417">
        <w:rPr>
          <w:sz w:val="14"/>
          <w:szCs w:val="14"/>
        </w:rPr>
        <w:t xml:space="preserve">) </w:t>
      </w:r>
      <w:r>
        <w:rPr>
          <w:sz w:val="14"/>
          <w:szCs w:val="14"/>
        </w:rPr>
        <w:t xml:space="preserve">RHC with restarts as variable for </w:t>
      </w:r>
      <w:proofErr w:type="spellStart"/>
      <w:r>
        <w:rPr>
          <w:sz w:val="14"/>
          <w:szCs w:val="14"/>
        </w:rPr>
        <w:t>max_attemp</w:t>
      </w:r>
      <w:proofErr w:type="spellEnd"/>
      <w:r>
        <w:rPr>
          <w:sz w:val="14"/>
          <w:szCs w:val="14"/>
        </w:rPr>
        <w:t xml:space="preserve"> = 55, (b) RHC with restarts as variable for </w:t>
      </w:r>
      <w:proofErr w:type="spellStart"/>
      <w:r>
        <w:rPr>
          <w:sz w:val="14"/>
          <w:szCs w:val="14"/>
        </w:rPr>
        <w:t>max_attemp</w:t>
      </w:r>
      <w:proofErr w:type="spellEnd"/>
      <w:r>
        <w:rPr>
          <w:sz w:val="14"/>
          <w:szCs w:val="14"/>
        </w:rPr>
        <w:t xml:space="preserve"> = 10, (c) SA with different decay function, (d) GA wit pop size as variable, (e) GA with mutation probability as variable, (f) MIMIC, with pop size as variable.</w:t>
      </w:r>
    </w:p>
    <w:p w14:paraId="00FD87D5" w14:textId="77777777" w:rsidR="009F181E" w:rsidRDefault="0000527F" w:rsidP="0054029E">
      <w:r>
        <w:t xml:space="preserve">restarts number (8) is required to make the solution converge to </w:t>
      </w:r>
      <w:r w:rsidR="00B04899">
        <w:t xml:space="preserve">the </w:t>
      </w:r>
      <w:r>
        <w:t>best fitness score</w:t>
      </w:r>
      <w:r w:rsidR="00B04899">
        <w:t>.</w:t>
      </w:r>
      <w:r w:rsidR="003114FF">
        <w:t xml:space="preserve"> For SA, the type of decay is an important parameter, and in Figure c we could clearly see the arith</w:t>
      </w:r>
      <w:r w:rsidR="001C6B1F">
        <w:t>metic decay takes a lot of iteration</w:t>
      </w:r>
      <w:r w:rsidR="006808C3">
        <w:t>s</w:t>
      </w:r>
      <w:r w:rsidR="001C6B1F">
        <w:t xml:space="preserve"> to converge compared to exponential and geometric decay, demonstrating the </w:t>
      </w:r>
      <w:r w:rsidR="0099390F">
        <w:t xml:space="preserve">fact that arithmetically reducing the temperature is </w:t>
      </w:r>
      <w:r w:rsidR="009662F7">
        <w:t xml:space="preserve">too slow and </w:t>
      </w:r>
      <w:r w:rsidR="0099390F">
        <w:t xml:space="preserve">inefficient. For </w:t>
      </w:r>
      <w:r w:rsidR="00BC6077">
        <w:t xml:space="preserve">GA, the size of popped candidates for sure is important, and in Figure 1.d we could see that if the size is </w:t>
      </w:r>
      <w:r w:rsidR="00422420">
        <w:t>less</w:t>
      </w:r>
      <w:r w:rsidR="00BC6077">
        <w:t xml:space="preserve">, then the fitness might be bad because the </w:t>
      </w:r>
      <w:r w:rsidR="005F27A6">
        <w:t>variance of the model is small</w:t>
      </w:r>
      <w:r w:rsidR="0025254C">
        <w:t xml:space="preserve"> and</w:t>
      </w:r>
      <w:r w:rsidR="005F27A6">
        <w:t xml:space="preserve"> not generalized enough. However, if the size is too large, then it takes more iterations to converge (cyan line with pop size of 500).</w:t>
      </w:r>
      <w:r w:rsidR="00E52917">
        <w:t xml:space="preserve"> Mutation probability is an important parameter for </w:t>
      </w:r>
      <w:r w:rsidR="00871EA3">
        <w:t>GA. In Figure 1.e, larger possibility of mutation takes more iteration to converge, and small mutation prob results in worse fitness score and smaller variance.</w:t>
      </w:r>
      <w:r w:rsidR="007E28EB">
        <w:t xml:space="preserve"> For MIMIC, the pop size</w:t>
      </w:r>
      <w:r w:rsidR="009945ED">
        <w:t xml:space="preserve"> is also important,</w:t>
      </w:r>
      <w:r w:rsidR="00094680">
        <w:t xml:space="preserve"> in Figure 1.f, we could see if the pop size is too small, the convergence happens faster but with large bias, same idea as the case for GA.</w:t>
      </w:r>
    </w:p>
    <w:p w14:paraId="65615A5F" w14:textId="4CF69F80" w:rsidR="00AF4BCE" w:rsidRDefault="00830471" w:rsidP="0054029E">
      <w:r>
        <w:rPr>
          <w:noProof/>
          <w14:ligatures w14:val="none"/>
          <w14:numForm w14:val="default"/>
          <w14:numSpacing w14:val="default"/>
        </w:rPr>
        <w:lastRenderedPageBreak/>
        <w:drawing>
          <wp:anchor distT="0" distB="0" distL="114300" distR="114300" simplePos="0" relativeHeight="251674624" behindDoc="0" locked="0" layoutInCell="1" allowOverlap="1" wp14:anchorId="41DF098B" wp14:editId="0C366FDD">
            <wp:simplePos x="0" y="0"/>
            <wp:positionH relativeFrom="column">
              <wp:posOffset>521862</wp:posOffset>
            </wp:positionH>
            <wp:positionV relativeFrom="paragraph">
              <wp:posOffset>3313430</wp:posOffset>
            </wp:positionV>
            <wp:extent cx="4027170" cy="2915920"/>
            <wp:effectExtent l="0" t="0" r="0" b="5080"/>
            <wp:wrapTopAndBottom/>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27170" cy="2915920"/>
                    </a:xfrm>
                    <a:prstGeom prst="rect">
                      <a:avLst/>
                    </a:prstGeom>
                  </pic:spPr>
                </pic:pic>
              </a:graphicData>
            </a:graphic>
            <wp14:sizeRelH relativeFrom="page">
              <wp14:pctWidth>0</wp14:pctWidth>
            </wp14:sizeRelH>
            <wp14:sizeRelV relativeFrom="page">
              <wp14:pctHeight>0</wp14:pctHeight>
            </wp14:sizeRelV>
          </wp:anchor>
        </w:drawing>
      </w:r>
      <w:r w:rsidR="00CD572C">
        <w:t xml:space="preserve">After finely tune the parameters </w:t>
      </w:r>
      <w:r w:rsidR="007158DD">
        <w:t>in</w:t>
      </w:r>
      <w:r w:rsidR="00CD572C">
        <w:t xml:space="preserve"> each algorithm </w:t>
      </w:r>
      <w:r w:rsidR="007158DD">
        <w:t xml:space="preserve">for N-Queen problems, then I implemented them into 8, 32 and 64 queen problems and </w:t>
      </w:r>
      <w:r w:rsidR="00F26228">
        <w:t xml:space="preserve">record the fitness score, iteration and time for each algorithm, which </w:t>
      </w:r>
      <w:r w:rsidR="00F86898">
        <w:t>are</w:t>
      </w:r>
      <w:r w:rsidR="00F26228">
        <w:t xml:space="preserve"> summarized in Figure 2.</w:t>
      </w:r>
      <w:r w:rsidR="00876F88">
        <w:t xml:space="preserve"> As we could see clearly from </w:t>
      </w:r>
      <w:r w:rsidR="007D1F82">
        <w:t xml:space="preserve">Figure 2. </w:t>
      </w:r>
      <w:proofErr w:type="spellStart"/>
      <w:r w:rsidR="00876F88">
        <w:t>a</w:t>
      </w:r>
      <w:proofErr w:type="spellEnd"/>
      <w:r w:rsidR="00876F88">
        <w:t xml:space="preserve"> to c, GA (red line) worked pretty well in both less required iterations and higher fitness score. In GA, the processes of combination and mutation helps the algorithm solves complex questions. </w:t>
      </w:r>
      <w:r w:rsidR="005D282F">
        <w:t>We can imagine that the state vector is divided into two part, and the algorithm tends to</w:t>
      </w:r>
      <w:r w:rsidR="00E0182A">
        <w:t xml:space="preserve"> select </w:t>
      </w:r>
      <w:r w:rsidR="00031234">
        <w:t xml:space="preserve">the </w:t>
      </w:r>
      <w:r w:rsidR="00026CB8">
        <w:t>good</w:t>
      </w:r>
      <w:r w:rsidR="00C16B2E">
        <w:t xml:space="preserve"> </w:t>
      </w:r>
      <w:r w:rsidR="00031234">
        <w:t>candidates to survive into next generation</w:t>
      </w:r>
      <w:r w:rsidR="006E7C31">
        <w:t>, and the required change will be less and less</w:t>
      </w:r>
      <w:r w:rsidR="003965CB">
        <w:t>, so the scores will keep increasing until converged</w:t>
      </w:r>
      <w:r w:rsidR="006E7C31">
        <w:t xml:space="preserve">. On the other hand, the </w:t>
      </w:r>
      <w:r w:rsidR="000D4787">
        <w:t xml:space="preserve">RHC and SA takes a lot more iterations </w:t>
      </w:r>
      <w:r w:rsidR="00AE0FE9">
        <w:t>to converge</w:t>
      </w:r>
      <w:r w:rsidR="00353B6A">
        <w:t xml:space="preserve"> because the question </w:t>
      </w:r>
      <w:r w:rsidR="009E419A">
        <w:t>is too complex</w:t>
      </w:r>
      <w:r w:rsidR="00B17E03">
        <w:t xml:space="preserve"> for them</w:t>
      </w:r>
      <w:r w:rsidR="009E419A">
        <w:t xml:space="preserve">, simply checking </w:t>
      </w:r>
      <w:r w:rsidR="00774B32">
        <w:t>neighbors</w:t>
      </w:r>
      <w:r w:rsidR="009E419A">
        <w:t xml:space="preserve"> is not enough for this problem. From Figure 2. d to f, we could </w:t>
      </w:r>
      <w:r w:rsidR="00CF1FFA">
        <w:t>see</w:t>
      </w:r>
      <w:r w:rsidR="009E419A">
        <w:t xml:space="preserve"> the </w:t>
      </w:r>
      <w:r w:rsidR="00183E00">
        <w:t xml:space="preserve">time </w:t>
      </w:r>
      <w:r w:rsidR="00CF1FFA">
        <w:t xml:space="preserve">required for each algorithm to find the best solution. Even though the time required for GA is more than SA and RHC, the better score and less iterations still makes </w:t>
      </w:r>
      <w:r w:rsidR="00CF1FFA" w:rsidRPr="00132C54">
        <w:rPr>
          <w:b/>
          <w:bCs/>
          <w:u w:val="single"/>
        </w:rPr>
        <w:t>GA</w:t>
      </w:r>
      <w:r w:rsidR="00CF1FFA">
        <w:t xml:space="preserve"> as the best </w:t>
      </w:r>
      <w:r w:rsidR="00EE1A39">
        <w:t>algorithm for solving the N-Queen problem</w:t>
      </w:r>
      <w:r w:rsidR="003965CB">
        <w:t>.</w:t>
      </w:r>
    </w:p>
    <w:p w14:paraId="1CA0421F" w14:textId="6F712F69" w:rsidR="00AF4BCE" w:rsidRPr="003965CB" w:rsidRDefault="00AF4BCE" w:rsidP="003965CB">
      <w:pPr>
        <w:pStyle w:val="FigureCaption"/>
        <w:numPr>
          <w:ilvl w:val="0"/>
          <w:numId w:val="0"/>
        </w:numPr>
        <w:ind w:left="1800"/>
        <w:rPr>
          <w:sz w:val="14"/>
          <w:szCs w:val="14"/>
        </w:rPr>
      </w:pPr>
      <w:r w:rsidRPr="00E16417">
        <w:rPr>
          <w:b/>
          <w:bCs w:val="0"/>
          <w:i/>
          <w:iCs/>
          <w:sz w:val="14"/>
          <w:szCs w:val="14"/>
        </w:rPr>
        <w:t xml:space="preserve">Figure </w:t>
      </w:r>
      <w:r>
        <w:rPr>
          <w:b/>
          <w:bCs w:val="0"/>
          <w:i/>
          <w:iCs/>
          <w:sz w:val="14"/>
          <w:szCs w:val="14"/>
        </w:rPr>
        <w:t>2</w:t>
      </w:r>
      <w:r w:rsidRPr="00E16417">
        <w:rPr>
          <w:sz w:val="14"/>
          <w:szCs w:val="14"/>
        </w:rPr>
        <w:t xml:space="preserve"> </w:t>
      </w:r>
      <w:r>
        <w:rPr>
          <w:sz w:val="14"/>
          <w:szCs w:val="14"/>
        </w:rPr>
        <w:t>– Fitness scores under variant iterations for</w:t>
      </w:r>
      <w:r w:rsidRPr="00E16417">
        <w:rPr>
          <w:sz w:val="14"/>
          <w:szCs w:val="14"/>
        </w:rPr>
        <w:t xml:space="preserve"> (</w:t>
      </w:r>
      <w:r>
        <w:rPr>
          <w:sz w:val="14"/>
          <w:szCs w:val="14"/>
        </w:rPr>
        <w:t>a</w:t>
      </w:r>
      <w:r w:rsidRPr="00E16417">
        <w:rPr>
          <w:sz w:val="14"/>
          <w:szCs w:val="14"/>
        </w:rPr>
        <w:t xml:space="preserve">) </w:t>
      </w:r>
      <w:r w:rsidR="00830471">
        <w:rPr>
          <w:sz w:val="14"/>
          <w:szCs w:val="14"/>
        </w:rPr>
        <w:t>8 Queen</w:t>
      </w:r>
      <w:r w:rsidR="00F967A7">
        <w:rPr>
          <w:sz w:val="14"/>
          <w:szCs w:val="14"/>
        </w:rPr>
        <w:t xml:space="preserve">, </w:t>
      </w:r>
      <w:r>
        <w:rPr>
          <w:sz w:val="14"/>
          <w:szCs w:val="14"/>
        </w:rPr>
        <w:t xml:space="preserve">(b) </w:t>
      </w:r>
      <w:r w:rsidR="00830471">
        <w:rPr>
          <w:sz w:val="14"/>
          <w:szCs w:val="14"/>
        </w:rPr>
        <w:t>32 Queen</w:t>
      </w:r>
      <w:r w:rsidR="00F967A7">
        <w:rPr>
          <w:sz w:val="14"/>
          <w:szCs w:val="14"/>
        </w:rPr>
        <w:t xml:space="preserve">, </w:t>
      </w:r>
      <w:r>
        <w:rPr>
          <w:sz w:val="14"/>
          <w:szCs w:val="14"/>
        </w:rPr>
        <w:t xml:space="preserve">(c) </w:t>
      </w:r>
      <w:r w:rsidR="00830471">
        <w:rPr>
          <w:sz w:val="14"/>
          <w:szCs w:val="14"/>
        </w:rPr>
        <w:t>64 Queen</w:t>
      </w:r>
      <w:r w:rsidR="00FA2EED">
        <w:rPr>
          <w:sz w:val="14"/>
          <w:szCs w:val="14"/>
        </w:rPr>
        <w:t xml:space="preserve"> problems. Required time to </w:t>
      </w:r>
      <w:r w:rsidR="00F12F29">
        <w:rPr>
          <w:sz w:val="14"/>
          <w:szCs w:val="14"/>
        </w:rPr>
        <w:t xml:space="preserve">converge to </w:t>
      </w:r>
      <w:r w:rsidR="00FA2EED">
        <w:rPr>
          <w:sz w:val="14"/>
          <w:szCs w:val="14"/>
        </w:rPr>
        <w:t xml:space="preserve">the best </w:t>
      </w:r>
      <w:r w:rsidR="0022560C">
        <w:rPr>
          <w:sz w:val="14"/>
          <w:szCs w:val="14"/>
        </w:rPr>
        <w:t>solution is concluded in</w:t>
      </w:r>
      <w:r>
        <w:rPr>
          <w:sz w:val="14"/>
          <w:szCs w:val="14"/>
        </w:rPr>
        <w:t xml:space="preserve"> (d) </w:t>
      </w:r>
      <w:r w:rsidR="003024C0">
        <w:rPr>
          <w:sz w:val="14"/>
          <w:szCs w:val="14"/>
        </w:rPr>
        <w:t>8 Queen</w:t>
      </w:r>
      <w:r>
        <w:rPr>
          <w:sz w:val="14"/>
          <w:szCs w:val="14"/>
        </w:rPr>
        <w:t xml:space="preserve">, (e) </w:t>
      </w:r>
      <w:r w:rsidR="00F967A7">
        <w:rPr>
          <w:sz w:val="14"/>
          <w:szCs w:val="14"/>
        </w:rPr>
        <w:t>32 Queen</w:t>
      </w:r>
      <w:r>
        <w:rPr>
          <w:sz w:val="14"/>
          <w:szCs w:val="14"/>
        </w:rPr>
        <w:t xml:space="preserve">, (f) </w:t>
      </w:r>
      <w:r w:rsidR="000C7E07">
        <w:rPr>
          <w:sz w:val="14"/>
          <w:szCs w:val="14"/>
        </w:rPr>
        <w:t>64 Queen problem.</w:t>
      </w:r>
    </w:p>
    <w:p w14:paraId="7662B660" w14:textId="29B87EC1" w:rsidR="00865929" w:rsidRDefault="001D15E7" w:rsidP="00865929">
      <w:pPr>
        <w:pStyle w:val="Heading2"/>
      </w:pPr>
      <w:r>
        <w:t>Continuous Peaks</w:t>
      </w:r>
    </w:p>
    <w:p w14:paraId="4E7FBA8D" w14:textId="3C49A928" w:rsidR="001B108E" w:rsidRDefault="00BC461F" w:rsidP="001B108E">
      <w:r>
        <w:t>The continuous peak is a similar problem to 4 and 6-peak</w:t>
      </w:r>
      <w:r w:rsidR="000C1C49">
        <w:t>s</w:t>
      </w:r>
      <w:r>
        <w:t xml:space="preserve">. I directly built the problem by importing the </w:t>
      </w:r>
      <w:proofErr w:type="spellStart"/>
      <w:r>
        <w:t>ContinuousPeak</w:t>
      </w:r>
      <w:r w:rsidR="00442480">
        <w:t>s</w:t>
      </w:r>
      <w:proofErr w:type="spellEnd"/>
      <w:r>
        <w:t xml:space="preserve"> class in </w:t>
      </w:r>
      <w:proofErr w:type="spellStart"/>
      <w:r>
        <w:t>mlrose</w:t>
      </w:r>
      <w:proofErr w:type="spellEnd"/>
      <w:r>
        <w:t xml:space="preserve"> module</w:t>
      </w:r>
      <w:r w:rsidR="007E3583">
        <w:t xml:space="preserve"> [5]</w:t>
      </w:r>
      <w:r>
        <w:t>.</w:t>
      </w:r>
      <w:r w:rsidR="00603AFF">
        <w:t xml:space="preserve"> T</w:t>
      </w:r>
      <w:r w:rsidR="001842EB">
        <w:t>he o</w:t>
      </w:r>
      <w:r w:rsidR="007B69EF">
        <w:t>’s</w:t>
      </w:r>
      <w:r w:rsidR="001842EB">
        <w:t xml:space="preserve"> </w:t>
      </w:r>
      <w:r w:rsidR="007B69EF">
        <w:lastRenderedPageBreak/>
        <w:t>and</w:t>
      </w:r>
      <w:r w:rsidR="001842EB">
        <w:t xml:space="preserve"> 1</w:t>
      </w:r>
      <w:r w:rsidR="007B69EF">
        <w:t>’s</w:t>
      </w:r>
      <w:r w:rsidR="001842EB">
        <w:t xml:space="preserve"> could be anywhere</w:t>
      </w:r>
      <w:r w:rsidR="00603AFF">
        <w:t xml:space="preserve"> in this problem</w:t>
      </w:r>
      <w:r w:rsidR="001842EB">
        <w:t xml:space="preserve">. Therefore, </w:t>
      </w:r>
      <w:r w:rsidR="00D055F7">
        <w:t xml:space="preserve">we need to search for the longest (global max) </w:t>
      </w:r>
      <w:r w:rsidR="005206F5">
        <w:t xml:space="preserve">0 or 1 string </w:t>
      </w:r>
      <w:r w:rsidR="00D055F7">
        <w:t xml:space="preserve">and avoid </w:t>
      </w:r>
      <w:r w:rsidR="005206F5">
        <w:t>some sub-long (</w:t>
      </w:r>
      <w:r w:rsidR="00D055F7">
        <w:t>local max</w:t>
      </w:r>
      <w:r w:rsidR="005206F5">
        <w:t>) cases.</w:t>
      </w:r>
      <w:r w:rsidR="009745F3">
        <w:t xml:space="preserve"> </w:t>
      </w:r>
      <w:r w:rsidR="0051368A">
        <w:t>Same procedures as before, I first implement the same parameter tuning scripts to determine the best settings for each algorithm in this problem</w:t>
      </w:r>
      <w:r w:rsidR="00E66583">
        <w:t xml:space="preserve"> then applied </w:t>
      </w:r>
      <w:r w:rsidR="007B23CA">
        <w:t xml:space="preserve">in </w:t>
      </w:r>
      <w:r w:rsidR="00C900D8">
        <w:t>different dimension</w:t>
      </w:r>
      <w:r w:rsidR="00535068">
        <w:t>s</w:t>
      </w:r>
      <w:r w:rsidR="00C900D8">
        <w:t xml:space="preserve"> of continuous peak problem</w:t>
      </w:r>
      <w:r w:rsidR="00BB08FB">
        <w:t xml:space="preserve"> (10, 30, 200)</w:t>
      </w:r>
      <w:r w:rsidR="006E0CCD">
        <w:t>,</w:t>
      </w:r>
      <w:r w:rsidR="00BB08FB">
        <w:t xml:space="preserve"> </w:t>
      </w:r>
      <w:r w:rsidR="007C1D77">
        <w:t>the result</w:t>
      </w:r>
      <w:r w:rsidR="00A623AF">
        <w:t>s are</w:t>
      </w:r>
      <w:r w:rsidR="007C1D77">
        <w:t xml:space="preserve"> </w:t>
      </w:r>
      <w:r w:rsidR="00330012">
        <w:rPr>
          <w:noProof/>
          <w14:ligatures w14:val="none"/>
          <w14:numForm w14:val="default"/>
          <w14:numSpacing w14:val="default"/>
        </w:rPr>
        <w:drawing>
          <wp:anchor distT="0" distB="0" distL="114300" distR="114300" simplePos="0" relativeHeight="251675648" behindDoc="0" locked="0" layoutInCell="1" allowOverlap="1" wp14:anchorId="4FCAB5EC" wp14:editId="46D7C0C0">
            <wp:simplePos x="0" y="0"/>
            <wp:positionH relativeFrom="column">
              <wp:posOffset>308186</wp:posOffset>
            </wp:positionH>
            <wp:positionV relativeFrom="paragraph">
              <wp:posOffset>1354455</wp:posOffset>
            </wp:positionV>
            <wp:extent cx="4206240" cy="2695575"/>
            <wp:effectExtent l="0" t="0" r="0" b="0"/>
            <wp:wrapTopAndBottom/>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06240" cy="2695575"/>
                    </a:xfrm>
                    <a:prstGeom prst="rect">
                      <a:avLst/>
                    </a:prstGeom>
                  </pic:spPr>
                </pic:pic>
              </a:graphicData>
            </a:graphic>
            <wp14:sizeRelH relativeFrom="page">
              <wp14:pctWidth>0</wp14:pctWidth>
            </wp14:sizeRelH>
            <wp14:sizeRelV relativeFrom="page">
              <wp14:pctHeight>0</wp14:pctHeight>
            </wp14:sizeRelV>
          </wp:anchor>
        </w:drawing>
      </w:r>
      <w:r w:rsidR="007C1D77">
        <w:t xml:space="preserve">summarized in Figure 3. </w:t>
      </w:r>
    </w:p>
    <w:p w14:paraId="4ABEE11F" w14:textId="7E5304DC" w:rsidR="00B167A7" w:rsidRPr="00E16417" w:rsidRDefault="001B108E" w:rsidP="00B167A7">
      <w:pPr>
        <w:pStyle w:val="FigureCaption"/>
        <w:numPr>
          <w:ilvl w:val="0"/>
          <w:numId w:val="0"/>
        </w:numPr>
        <w:ind w:left="1800"/>
        <w:rPr>
          <w:sz w:val="14"/>
          <w:szCs w:val="14"/>
        </w:rPr>
      </w:pPr>
      <w:r w:rsidRPr="00E16417">
        <w:rPr>
          <w:b/>
          <w:bCs w:val="0"/>
          <w:i/>
          <w:iCs/>
          <w:sz w:val="14"/>
          <w:szCs w:val="14"/>
        </w:rPr>
        <w:t>Figure</w:t>
      </w:r>
      <w:r w:rsidR="004A0092">
        <w:rPr>
          <w:b/>
          <w:bCs w:val="0"/>
          <w:i/>
          <w:iCs/>
          <w:sz w:val="14"/>
          <w:szCs w:val="14"/>
        </w:rPr>
        <w:t xml:space="preserve"> 3</w:t>
      </w:r>
      <w:r w:rsidRPr="00E16417">
        <w:rPr>
          <w:sz w:val="14"/>
          <w:szCs w:val="14"/>
        </w:rPr>
        <w:t xml:space="preserve"> </w:t>
      </w:r>
      <w:r>
        <w:rPr>
          <w:sz w:val="14"/>
          <w:szCs w:val="14"/>
        </w:rPr>
        <w:t>– Fitness scores under variant iterations for</w:t>
      </w:r>
      <w:r w:rsidRPr="00E16417">
        <w:rPr>
          <w:sz w:val="14"/>
          <w:szCs w:val="14"/>
        </w:rPr>
        <w:t xml:space="preserve"> (</w:t>
      </w:r>
      <w:r>
        <w:rPr>
          <w:sz w:val="14"/>
          <w:szCs w:val="14"/>
        </w:rPr>
        <w:t>a</w:t>
      </w:r>
      <w:r w:rsidRPr="00E16417">
        <w:rPr>
          <w:sz w:val="14"/>
          <w:szCs w:val="14"/>
        </w:rPr>
        <w:t xml:space="preserve">) </w:t>
      </w:r>
      <w:r w:rsidR="00650BBA">
        <w:rPr>
          <w:sz w:val="14"/>
          <w:szCs w:val="14"/>
        </w:rPr>
        <w:t>10</w:t>
      </w:r>
      <w:r>
        <w:rPr>
          <w:rFonts w:hint="eastAsia"/>
          <w:sz w:val="14"/>
          <w:szCs w:val="14"/>
          <w:lang w:eastAsia="zh-TW"/>
        </w:rPr>
        <w:t>,</w:t>
      </w:r>
      <w:r>
        <w:rPr>
          <w:sz w:val="14"/>
          <w:szCs w:val="14"/>
        </w:rPr>
        <w:t xml:space="preserve"> (b) 3</w:t>
      </w:r>
      <w:r w:rsidR="006743E5">
        <w:rPr>
          <w:sz w:val="14"/>
          <w:szCs w:val="14"/>
        </w:rPr>
        <w:t>0</w:t>
      </w:r>
      <w:r>
        <w:rPr>
          <w:sz w:val="14"/>
          <w:szCs w:val="14"/>
        </w:rPr>
        <w:t xml:space="preserve">, (c) </w:t>
      </w:r>
      <w:r w:rsidR="008C6358">
        <w:rPr>
          <w:sz w:val="14"/>
          <w:szCs w:val="14"/>
        </w:rPr>
        <w:t>200</w:t>
      </w:r>
      <w:r>
        <w:rPr>
          <w:sz w:val="14"/>
          <w:szCs w:val="14"/>
        </w:rPr>
        <w:t xml:space="preserve"> </w:t>
      </w:r>
      <w:r w:rsidR="008C6358">
        <w:rPr>
          <w:sz w:val="14"/>
          <w:szCs w:val="14"/>
        </w:rPr>
        <w:t>dimension of continuous peaks</w:t>
      </w:r>
      <w:r>
        <w:rPr>
          <w:sz w:val="14"/>
          <w:szCs w:val="14"/>
        </w:rPr>
        <w:t xml:space="preserve"> problems. Required time to converge to the best solution is concluded in (d) </w:t>
      </w:r>
      <w:r w:rsidR="00A86B14">
        <w:rPr>
          <w:sz w:val="14"/>
          <w:szCs w:val="14"/>
        </w:rPr>
        <w:t>10</w:t>
      </w:r>
      <w:r>
        <w:rPr>
          <w:sz w:val="14"/>
          <w:szCs w:val="14"/>
        </w:rPr>
        <w:t xml:space="preserve">, (e) </w:t>
      </w:r>
      <w:r w:rsidR="00B167A7">
        <w:rPr>
          <w:sz w:val="14"/>
          <w:szCs w:val="14"/>
        </w:rPr>
        <w:t>30,</w:t>
      </w:r>
      <w:r>
        <w:rPr>
          <w:sz w:val="14"/>
          <w:szCs w:val="14"/>
        </w:rPr>
        <w:t xml:space="preserve"> (f) </w:t>
      </w:r>
      <w:r w:rsidR="00B167A7">
        <w:rPr>
          <w:sz w:val="14"/>
          <w:szCs w:val="14"/>
        </w:rPr>
        <w:t>200</w:t>
      </w:r>
      <w:r>
        <w:rPr>
          <w:sz w:val="14"/>
          <w:szCs w:val="14"/>
        </w:rPr>
        <w:t xml:space="preserve"> </w:t>
      </w:r>
      <w:r w:rsidR="00B167A7">
        <w:rPr>
          <w:sz w:val="14"/>
          <w:szCs w:val="14"/>
        </w:rPr>
        <w:t>dimension of continuous peaks</w:t>
      </w:r>
      <w:r>
        <w:rPr>
          <w:sz w:val="14"/>
          <w:szCs w:val="14"/>
        </w:rPr>
        <w:t xml:space="preserve"> problem.</w:t>
      </w:r>
    </w:p>
    <w:p w14:paraId="42EC68CC" w14:textId="66D21776" w:rsidR="00482E92" w:rsidRDefault="001F2D2C" w:rsidP="0054029E">
      <w:pPr>
        <w:rPr>
          <w:lang w:eastAsia="zh-TW"/>
        </w:rPr>
      </w:pPr>
      <w:r>
        <w:t>From Figure 3.a to c, the fitness of RHC is low because there are multiple local max/min in continuous peaks problem</w:t>
      </w:r>
      <w:r w:rsidR="00CB5898">
        <w:t xml:space="preserve">, demonstrating </w:t>
      </w:r>
      <w:r w:rsidR="006B28CA">
        <w:t>the fact that RHC is easy to get stuck</w:t>
      </w:r>
      <w:r w:rsidR="00F81C13">
        <w:t xml:space="preserve"> in these local peaks</w:t>
      </w:r>
      <w:r w:rsidR="006B28CA">
        <w:t xml:space="preserve"> if the number of restarts is no</w:t>
      </w:r>
      <w:r w:rsidR="00D90A13">
        <w:t>t</w:t>
      </w:r>
      <w:r w:rsidR="006B28CA">
        <w:t xml:space="preserve"> large enough.</w:t>
      </w:r>
      <w:r w:rsidR="00D76141">
        <w:t xml:space="preserve"> In terms of fitness score, MIMIC, SA and GA are all able to converge </w:t>
      </w:r>
      <w:r w:rsidR="005C61A3">
        <w:t xml:space="preserve">roughly </w:t>
      </w:r>
      <w:r w:rsidR="00D76141">
        <w:t>at the best fitness result, while the required iteration</w:t>
      </w:r>
      <w:r w:rsidR="00901EB7">
        <w:t>s</w:t>
      </w:r>
      <w:r w:rsidR="00D76141">
        <w:t xml:space="preserve"> for SA is way larger than GA and MIMIC</w:t>
      </w:r>
      <w:r w:rsidR="00962394">
        <w:t xml:space="preserve"> in the problems with higher dimensions</w:t>
      </w:r>
      <w:r w:rsidR="00D76141">
        <w:t xml:space="preserve">. The required time for </w:t>
      </w:r>
      <w:r w:rsidR="00C872C4">
        <w:t xml:space="preserve">solving continuous peaks problems </w:t>
      </w:r>
      <w:r w:rsidR="00C82553">
        <w:t>is</w:t>
      </w:r>
      <w:r w:rsidR="00C872C4">
        <w:t xml:space="preserve"> shown in Figure 3.d to f, and it can be seen that the time required for MIMIC is crazily high compare to the other three algorithms. The time GA needs is </w:t>
      </w:r>
      <w:r w:rsidR="00F027D1">
        <w:t xml:space="preserve">also </w:t>
      </w:r>
      <w:r w:rsidR="00C872C4">
        <w:t xml:space="preserve">~ 20 to 100 times </w:t>
      </w:r>
      <w:r w:rsidR="00F027D1">
        <w:t xml:space="preserve">more </w:t>
      </w:r>
      <w:r w:rsidR="00C872C4">
        <w:t xml:space="preserve">than SA. Given the fact that both SA and GA provide accurate answers, </w:t>
      </w:r>
      <w:r w:rsidR="00F027D1">
        <w:t xml:space="preserve">and </w:t>
      </w:r>
      <w:r w:rsidR="00C872C4">
        <w:t>the total time for SA is shorter than</w:t>
      </w:r>
      <w:r w:rsidR="006001D5">
        <w:t xml:space="preserve"> GA, </w:t>
      </w:r>
      <w:r w:rsidR="006001D5" w:rsidRPr="00132C54">
        <w:rPr>
          <w:b/>
          <w:bCs/>
          <w:u w:val="single"/>
        </w:rPr>
        <w:t>SA</w:t>
      </w:r>
      <w:r w:rsidR="006001D5" w:rsidRPr="00132C54">
        <w:rPr>
          <w:b/>
          <w:bCs/>
        </w:rPr>
        <w:t xml:space="preserve"> </w:t>
      </w:r>
      <w:r w:rsidR="006001D5">
        <w:t>is the best among these algorithms for solving continuous peak problem.</w:t>
      </w:r>
      <w:r w:rsidR="00E5036A">
        <w:t xml:space="preserve"> The reason </w:t>
      </w:r>
      <w:r w:rsidR="00BA4EF7">
        <w:t xml:space="preserve">of </w:t>
      </w:r>
      <w:r w:rsidR="00E5036A">
        <w:t xml:space="preserve">SA takes a lot </w:t>
      </w:r>
      <w:r w:rsidR="00304084">
        <w:t xml:space="preserve">of </w:t>
      </w:r>
      <w:r w:rsidR="00E5036A">
        <w:t>iteration</w:t>
      </w:r>
      <w:r w:rsidR="000E236C">
        <w:t>s</w:t>
      </w:r>
      <w:r w:rsidR="00E5036A">
        <w:t xml:space="preserve"> but </w:t>
      </w:r>
      <w:r w:rsidR="005163FD">
        <w:t xml:space="preserve">with </w:t>
      </w:r>
      <w:r w:rsidR="00304084">
        <w:t xml:space="preserve">shorted </w:t>
      </w:r>
      <w:r w:rsidR="005163FD">
        <w:t>required</w:t>
      </w:r>
      <w:r w:rsidR="00304084">
        <w:t xml:space="preserve"> time is </w:t>
      </w:r>
      <w:r w:rsidR="005163FD">
        <w:t xml:space="preserve">that </w:t>
      </w:r>
      <w:r w:rsidR="000617FF">
        <w:t>the processing time in each iteration is short</w:t>
      </w:r>
      <w:r w:rsidR="00EE78A0">
        <w:t>er</w:t>
      </w:r>
      <w:r w:rsidR="000617FF">
        <w:t xml:space="preserve"> for SA</w:t>
      </w:r>
      <w:r w:rsidR="008C6D59">
        <w:t xml:space="preserve"> than GA and </w:t>
      </w:r>
      <w:r w:rsidR="008C6D59">
        <w:lastRenderedPageBreak/>
        <w:t>MIMIC</w:t>
      </w:r>
      <w:r w:rsidR="000617FF">
        <w:t xml:space="preserve">. </w:t>
      </w:r>
      <w:r w:rsidR="00D0039F">
        <w:t xml:space="preserve">In conclusion, there are a lot of local peak in this problem, where RHC is easy to get stuck. </w:t>
      </w:r>
      <w:r w:rsidR="005972E3">
        <w:t xml:space="preserve">This problem is not </w:t>
      </w:r>
      <w:r w:rsidR="002E16AB">
        <w:t xml:space="preserve">as </w:t>
      </w:r>
      <w:r w:rsidR="005972E3">
        <w:t>complex</w:t>
      </w:r>
      <w:r w:rsidR="00D0039F">
        <w:t xml:space="preserve"> as N-Queens</w:t>
      </w:r>
      <w:r w:rsidR="00305A9E">
        <w:t xml:space="preserve"> which needs time-consuming algorithms like </w:t>
      </w:r>
      <w:r w:rsidR="00305A9E">
        <w:t>GIMIC and GA.</w:t>
      </w:r>
      <w:r w:rsidR="00D0039F">
        <w:t>, therefore SA</w:t>
      </w:r>
      <w:r w:rsidR="000C3604">
        <w:t xml:space="preserve"> is the best option which</w:t>
      </w:r>
      <w:r w:rsidR="00D0039F">
        <w:t xml:space="preserve"> has capability to</w:t>
      </w:r>
      <w:r w:rsidR="00F01004">
        <w:t xml:space="preserve"> avoid getting stuck at local peaks</w:t>
      </w:r>
      <w:r w:rsidR="00555DF3">
        <w:t xml:space="preserve"> and </w:t>
      </w:r>
      <w:r w:rsidR="007E2355">
        <w:t>complete the optimization correctly</w:t>
      </w:r>
      <w:r w:rsidR="007E2355">
        <w:t xml:space="preserve"> </w:t>
      </w:r>
      <w:r w:rsidR="00555DF3">
        <w:t xml:space="preserve">in a relatively short </w:t>
      </w:r>
      <w:r w:rsidR="003E108E">
        <w:t>run</w:t>
      </w:r>
      <w:r w:rsidR="00555DF3">
        <w:t>time.</w:t>
      </w:r>
    </w:p>
    <w:p w14:paraId="71B3616C" w14:textId="11223099" w:rsidR="00D76141" w:rsidRDefault="00F135C6" w:rsidP="00422426">
      <w:pPr>
        <w:pStyle w:val="Heading2"/>
      </w:pPr>
      <w:r>
        <w:t>Knapsack problem</w:t>
      </w:r>
    </w:p>
    <w:p w14:paraId="67AF1028" w14:textId="0780099C" w:rsidR="00F135C6" w:rsidRDefault="0045227F" w:rsidP="00F135C6">
      <w:pPr>
        <w:rPr>
          <w:lang w:eastAsia="zh-TW"/>
        </w:rPr>
      </w:pPr>
      <w:r>
        <w:rPr>
          <w:lang w:eastAsia="zh-TW"/>
        </w:rPr>
        <w:t xml:space="preserve">For </w:t>
      </w:r>
      <w:r w:rsidR="003F6690">
        <w:rPr>
          <w:lang w:eastAsia="zh-TW"/>
        </w:rPr>
        <w:t>Knapsack problem</w:t>
      </w:r>
      <w:r>
        <w:rPr>
          <w:lang w:eastAsia="zh-TW"/>
        </w:rPr>
        <w:t xml:space="preserve">, </w:t>
      </w:r>
      <w:r w:rsidR="005B78FB">
        <w:rPr>
          <w:lang w:eastAsia="zh-TW"/>
        </w:rPr>
        <w:t>at the beginning</w:t>
      </w:r>
      <w:r>
        <w:rPr>
          <w:lang w:eastAsia="zh-TW"/>
        </w:rPr>
        <w:t xml:space="preserve"> a </w:t>
      </w:r>
      <w:r w:rsidR="00AE7263">
        <w:rPr>
          <w:lang w:eastAsia="zh-TW"/>
        </w:rPr>
        <w:t xml:space="preserve">fixed </w:t>
      </w:r>
      <w:r>
        <w:rPr>
          <w:lang w:eastAsia="zh-TW"/>
        </w:rPr>
        <w:t xml:space="preserve">size of objects which have </w:t>
      </w:r>
      <w:r w:rsidR="005B78FB">
        <w:rPr>
          <w:lang w:eastAsia="zh-TW"/>
        </w:rPr>
        <w:t>assigned</w:t>
      </w:r>
      <w:r>
        <w:rPr>
          <w:lang w:eastAsia="zh-TW"/>
        </w:rPr>
        <w:t xml:space="preserve"> </w:t>
      </w:r>
      <w:r w:rsidR="00905C75">
        <w:rPr>
          <w:lang w:eastAsia="zh-TW"/>
        </w:rPr>
        <w:t>weights and values are generated.</w:t>
      </w:r>
      <w:r w:rsidR="00AE7263">
        <w:rPr>
          <w:lang w:eastAsia="zh-TW"/>
        </w:rPr>
        <w:t xml:space="preserve"> The goal is to put the objects into </w:t>
      </w:r>
      <w:r w:rsidR="00DD4191">
        <w:rPr>
          <w:lang w:eastAsia="zh-TW"/>
        </w:rPr>
        <w:t xml:space="preserve">a </w:t>
      </w:r>
      <w:r w:rsidR="00992C8E">
        <w:rPr>
          <w:lang w:eastAsia="zh-TW"/>
        </w:rPr>
        <w:t>knapsack without overweight,</w:t>
      </w:r>
      <w:r w:rsidR="00B76992">
        <w:rPr>
          <w:lang w:eastAsia="zh-TW"/>
        </w:rPr>
        <w:t xml:space="preserve"> and</w:t>
      </w:r>
      <w:r w:rsidR="00992C8E">
        <w:rPr>
          <w:lang w:eastAsia="zh-TW"/>
        </w:rPr>
        <w:t xml:space="preserve"> at the same time </w:t>
      </w:r>
      <w:r w:rsidR="00B76992">
        <w:rPr>
          <w:lang w:eastAsia="zh-TW"/>
        </w:rPr>
        <w:t>holding the</w:t>
      </w:r>
      <w:r w:rsidR="00992C8E">
        <w:rPr>
          <w:lang w:eastAsia="zh-TW"/>
        </w:rPr>
        <w:t xml:space="preserve"> highest </w:t>
      </w:r>
      <w:r w:rsidR="00AF45E7">
        <w:rPr>
          <w:lang w:eastAsia="zh-TW"/>
        </w:rPr>
        <w:t>sum</w:t>
      </w:r>
      <w:r w:rsidR="001C2DD3">
        <w:rPr>
          <w:lang w:eastAsia="zh-TW"/>
        </w:rPr>
        <w:t>med</w:t>
      </w:r>
      <w:r w:rsidR="00AF45E7">
        <w:rPr>
          <w:lang w:eastAsia="zh-TW"/>
        </w:rPr>
        <w:t xml:space="preserve"> </w:t>
      </w:r>
      <w:r w:rsidR="00992C8E">
        <w:rPr>
          <w:lang w:eastAsia="zh-TW"/>
        </w:rPr>
        <w:t>values.</w:t>
      </w:r>
      <w:r w:rsidR="00930B6C">
        <w:rPr>
          <w:lang w:eastAsia="zh-TW"/>
        </w:rPr>
        <w:t xml:space="preserve"> I first generate</w:t>
      </w:r>
      <w:r w:rsidR="00B5780F">
        <w:rPr>
          <w:lang w:eastAsia="zh-TW"/>
        </w:rPr>
        <w:t>d</w:t>
      </w:r>
      <w:r w:rsidR="00930B6C">
        <w:rPr>
          <w:lang w:eastAsia="zh-TW"/>
        </w:rPr>
        <w:t xml:space="preserve"> random weights and values with length of size. Then use the Knapsack class in </w:t>
      </w:r>
      <w:proofErr w:type="spellStart"/>
      <w:r w:rsidR="00930B6C">
        <w:rPr>
          <w:lang w:eastAsia="zh-TW"/>
        </w:rPr>
        <w:t>mlrose</w:t>
      </w:r>
      <w:proofErr w:type="spellEnd"/>
      <w:r w:rsidR="00930B6C">
        <w:rPr>
          <w:lang w:eastAsia="zh-TW"/>
        </w:rPr>
        <w:t xml:space="preserve"> module to create the problem</w:t>
      </w:r>
      <w:r w:rsidR="00C46826">
        <w:rPr>
          <w:lang w:eastAsia="zh-TW"/>
        </w:rPr>
        <w:t xml:space="preserve"> [5]</w:t>
      </w:r>
      <w:r w:rsidR="00930B6C">
        <w:rPr>
          <w:lang w:eastAsia="zh-TW"/>
        </w:rPr>
        <w:t>.</w:t>
      </w:r>
      <w:r w:rsidR="004504AE">
        <w:rPr>
          <w:lang w:eastAsia="zh-TW"/>
        </w:rPr>
        <w:t xml:space="preserve"> </w:t>
      </w:r>
      <w:r w:rsidR="00D632BA">
        <w:rPr>
          <w:lang w:eastAsia="zh-TW"/>
        </w:rPr>
        <w:t xml:space="preserve">The returned state will be a list of state with 0 or 1 to represent </w:t>
      </w:r>
      <w:r w:rsidR="002F4D44">
        <w:rPr>
          <w:lang w:eastAsia="zh-TW"/>
        </w:rPr>
        <w:t xml:space="preserve">if </w:t>
      </w:r>
      <w:r w:rsidR="00D632BA">
        <w:rPr>
          <w:lang w:eastAsia="zh-TW"/>
        </w:rPr>
        <w:t>the object is selected or no in the knapsack</w:t>
      </w:r>
      <w:r w:rsidR="000D590C">
        <w:rPr>
          <w:lang w:eastAsia="zh-TW"/>
        </w:rPr>
        <w:t xml:space="preserve">, and this is a problem to search for </w:t>
      </w:r>
      <w:r w:rsidR="00634D60">
        <w:rPr>
          <w:lang w:eastAsia="zh-TW"/>
        </w:rPr>
        <w:t xml:space="preserve">maximum values. </w:t>
      </w:r>
    </w:p>
    <w:p w14:paraId="08DCD337" w14:textId="7E9E6798" w:rsidR="0034660B" w:rsidRDefault="004C019E" w:rsidP="00F135C6">
      <w:pPr>
        <w:rPr>
          <w:lang w:eastAsia="zh-TW"/>
        </w:rPr>
      </w:pPr>
      <w:r>
        <w:rPr>
          <w:lang w:eastAsia="zh-TW"/>
        </w:rPr>
        <w:t>Again, the procedure starts with fine</w:t>
      </w:r>
      <w:r w:rsidR="00D556EB">
        <w:rPr>
          <w:lang w:eastAsia="zh-TW"/>
        </w:rPr>
        <w:t>ly</w:t>
      </w:r>
      <w:r>
        <w:rPr>
          <w:lang w:eastAsia="zh-TW"/>
        </w:rPr>
        <w:t xml:space="preserve"> tun</w:t>
      </w:r>
      <w:r w:rsidR="00D556EB">
        <w:rPr>
          <w:lang w:eastAsia="zh-TW"/>
        </w:rPr>
        <w:t>ing the parameters</w:t>
      </w:r>
      <w:r>
        <w:rPr>
          <w:lang w:eastAsia="zh-TW"/>
        </w:rPr>
        <w:t xml:space="preserve"> on each algorith</w:t>
      </w:r>
      <w:r w:rsidR="001106FF">
        <w:rPr>
          <w:lang w:eastAsia="zh-TW"/>
        </w:rPr>
        <w:t xml:space="preserve">m, </w:t>
      </w:r>
      <w:proofErr w:type="gramStart"/>
      <w:r w:rsidR="001106FF">
        <w:rPr>
          <w:lang w:eastAsia="zh-TW"/>
        </w:rPr>
        <w:t xml:space="preserve">and </w:t>
      </w:r>
      <w:r w:rsidR="00F578AD">
        <w:rPr>
          <w:lang w:eastAsia="zh-TW"/>
        </w:rPr>
        <w:t xml:space="preserve"> </w:t>
      </w:r>
      <w:r w:rsidR="001106FF">
        <w:rPr>
          <w:lang w:eastAsia="zh-TW"/>
        </w:rPr>
        <w:t>t</w:t>
      </w:r>
      <w:r w:rsidR="0034660B">
        <w:rPr>
          <w:lang w:eastAsia="zh-TW"/>
        </w:rPr>
        <w:t>he</w:t>
      </w:r>
      <w:proofErr w:type="gramEnd"/>
      <w:r w:rsidR="0034660B">
        <w:rPr>
          <w:lang w:eastAsia="zh-TW"/>
        </w:rPr>
        <w:t xml:space="preserve"> optimized algorithms for knapsack problem are then implemented into the knapsack problem with the size of </w:t>
      </w:r>
      <w:r w:rsidR="00AB42CC">
        <w:rPr>
          <w:lang w:eastAsia="zh-TW"/>
        </w:rPr>
        <w:t>1</w:t>
      </w:r>
      <w:r w:rsidR="0034660B">
        <w:rPr>
          <w:lang w:eastAsia="zh-TW"/>
        </w:rPr>
        <w:t xml:space="preserve">0, </w:t>
      </w:r>
      <w:r w:rsidR="00AB42CC">
        <w:rPr>
          <w:lang w:eastAsia="zh-TW"/>
        </w:rPr>
        <w:t>2</w:t>
      </w:r>
      <w:r w:rsidR="0034660B">
        <w:rPr>
          <w:lang w:eastAsia="zh-TW"/>
        </w:rPr>
        <w:t xml:space="preserve">0 and </w:t>
      </w:r>
      <w:r w:rsidR="00AB42CC">
        <w:rPr>
          <w:lang w:eastAsia="zh-TW"/>
        </w:rPr>
        <w:t>5</w:t>
      </w:r>
      <w:r w:rsidR="0034660B">
        <w:rPr>
          <w:lang w:eastAsia="zh-TW"/>
        </w:rPr>
        <w:t xml:space="preserve">0. The fitness and runtime results are concluded in Figure </w:t>
      </w:r>
      <w:r w:rsidR="006E2A9F">
        <w:rPr>
          <w:lang w:eastAsia="zh-TW"/>
        </w:rPr>
        <w:t>4.</w:t>
      </w:r>
    </w:p>
    <w:p w14:paraId="6539365F" w14:textId="6DB3D620" w:rsidR="005222B7" w:rsidRDefault="00B61543" w:rsidP="00F135C6">
      <w:pPr>
        <w:rPr>
          <w:lang w:eastAsia="zh-TW"/>
        </w:rPr>
      </w:pPr>
      <w:r>
        <w:rPr>
          <w:lang w:eastAsia="zh-TW"/>
        </w:rPr>
        <w:t xml:space="preserve">From Figure 4. </w:t>
      </w:r>
      <w:proofErr w:type="spellStart"/>
      <w:r>
        <w:rPr>
          <w:lang w:eastAsia="zh-TW"/>
        </w:rPr>
        <w:t>a</w:t>
      </w:r>
      <w:proofErr w:type="spellEnd"/>
      <w:r>
        <w:rPr>
          <w:lang w:eastAsia="zh-TW"/>
        </w:rPr>
        <w:t xml:space="preserve"> to c, we clearly see that the problem is too complex for RHC and SA. The fitness score</w:t>
      </w:r>
      <w:r w:rsidR="00890C46">
        <w:rPr>
          <w:lang w:eastAsia="zh-TW"/>
        </w:rPr>
        <w:t>s</w:t>
      </w:r>
      <w:r>
        <w:rPr>
          <w:lang w:eastAsia="zh-TW"/>
        </w:rPr>
        <w:t xml:space="preserve"> from these two algorithms are roughly only 80% </w:t>
      </w:r>
      <w:r w:rsidR="00096F75">
        <w:rPr>
          <w:lang w:eastAsia="zh-TW"/>
        </w:rPr>
        <w:t>compared with GA and MIMIC. As the size of bag is</w:t>
      </w:r>
      <w:r w:rsidR="00D969B5">
        <w:rPr>
          <w:lang w:eastAsia="zh-TW"/>
        </w:rPr>
        <w:t xml:space="preserve"> bigger</w:t>
      </w:r>
      <w:r w:rsidR="00096F75">
        <w:rPr>
          <w:lang w:eastAsia="zh-TW"/>
        </w:rPr>
        <w:t>, the difference is getting lar</w:t>
      </w:r>
      <w:r w:rsidR="00D969B5">
        <w:rPr>
          <w:lang w:eastAsia="zh-TW"/>
        </w:rPr>
        <w:t>g</w:t>
      </w:r>
      <w:r w:rsidR="00096F75">
        <w:rPr>
          <w:lang w:eastAsia="zh-TW"/>
        </w:rPr>
        <w:t>er as well.</w:t>
      </w:r>
      <w:r w:rsidR="00CC7B37">
        <w:rPr>
          <w:lang w:eastAsia="zh-TW"/>
        </w:rPr>
        <w:t xml:space="preserve"> The performance of MIMIC and GA is pretty close, but the </w:t>
      </w:r>
      <w:r w:rsidR="005360A6">
        <w:rPr>
          <w:lang w:eastAsia="zh-TW"/>
        </w:rPr>
        <w:t>time for MIMIC is longer than GA</w:t>
      </w:r>
      <w:r w:rsidR="004B4215">
        <w:rPr>
          <w:lang w:eastAsia="zh-TW"/>
        </w:rPr>
        <w:t xml:space="preserve"> for bigger size</w:t>
      </w:r>
      <w:r w:rsidR="00A34A76">
        <w:rPr>
          <w:lang w:eastAsia="zh-TW"/>
        </w:rPr>
        <w:t xml:space="preserve"> as we could see in Figure 4. d to f. Knap</w:t>
      </w:r>
      <w:r w:rsidR="00006720">
        <w:rPr>
          <w:lang w:eastAsia="zh-TW"/>
        </w:rPr>
        <w:t xml:space="preserve">sack is </w:t>
      </w:r>
      <w:r w:rsidR="00875393">
        <w:rPr>
          <w:lang w:eastAsia="zh-TW"/>
        </w:rPr>
        <w:t>a complex</w:t>
      </w:r>
      <w:r w:rsidR="00006720">
        <w:rPr>
          <w:lang w:eastAsia="zh-TW"/>
        </w:rPr>
        <w:t xml:space="preserve"> problem </w:t>
      </w:r>
      <w:r w:rsidR="00875393">
        <w:rPr>
          <w:lang w:eastAsia="zh-TW"/>
        </w:rPr>
        <w:t xml:space="preserve">which needs to keep the good objects among all the candidate, </w:t>
      </w:r>
      <w:r w:rsidR="005F58FB">
        <w:rPr>
          <w:lang w:eastAsia="zh-TW"/>
        </w:rPr>
        <w:t>so that these good choice</w:t>
      </w:r>
      <w:r w:rsidR="00446407">
        <w:rPr>
          <w:lang w:eastAsia="zh-TW"/>
        </w:rPr>
        <w:t>s</w:t>
      </w:r>
      <w:r w:rsidR="005F58FB">
        <w:rPr>
          <w:lang w:eastAsia="zh-TW"/>
        </w:rPr>
        <w:t xml:space="preserve"> could s</w:t>
      </w:r>
      <w:r w:rsidR="00875393">
        <w:rPr>
          <w:lang w:eastAsia="zh-TW"/>
        </w:rPr>
        <w:t xml:space="preserve">urvive into </w:t>
      </w:r>
      <w:r w:rsidR="00FF77BC">
        <w:rPr>
          <w:lang w:eastAsia="zh-TW"/>
        </w:rPr>
        <w:t xml:space="preserve">the next </w:t>
      </w:r>
      <w:r w:rsidR="00875393">
        <w:rPr>
          <w:lang w:eastAsia="zh-TW"/>
        </w:rPr>
        <w:t xml:space="preserve">iteration. </w:t>
      </w:r>
      <w:r w:rsidR="009645D6">
        <w:rPr>
          <w:lang w:eastAsia="zh-TW"/>
        </w:rPr>
        <w:t xml:space="preserve">SA and RHC can’t deal with the problem at this level of complexity. </w:t>
      </w:r>
      <w:proofErr w:type="spellStart"/>
      <w:r w:rsidR="00875393">
        <w:rPr>
          <w:lang w:eastAsia="zh-TW"/>
        </w:rPr>
        <w:t>GA</w:t>
      </w:r>
      <w:proofErr w:type="spellEnd"/>
      <w:r w:rsidR="00875393">
        <w:rPr>
          <w:lang w:eastAsia="zh-TW"/>
        </w:rPr>
        <w:t xml:space="preserve"> has the property that there is higher probability </w:t>
      </w:r>
      <w:r w:rsidR="00DA70EA">
        <w:rPr>
          <w:lang w:eastAsia="zh-TW"/>
        </w:rPr>
        <w:t xml:space="preserve">in </w:t>
      </w:r>
      <w:r w:rsidR="00875393">
        <w:rPr>
          <w:lang w:eastAsia="zh-TW"/>
        </w:rPr>
        <w:t xml:space="preserve">keeping the good genes into the next generation of candidates. MIMIC </w:t>
      </w:r>
      <w:r w:rsidR="00A15EF2">
        <w:rPr>
          <w:lang w:eastAsia="zh-TW"/>
        </w:rPr>
        <w:t>also tends to</w:t>
      </w:r>
      <w:r w:rsidR="00875393">
        <w:rPr>
          <w:lang w:eastAsia="zh-TW"/>
        </w:rPr>
        <w:t xml:space="preserve"> keep </w:t>
      </w:r>
      <w:r w:rsidR="001D7AED">
        <w:rPr>
          <w:lang w:eastAsia="zh-TW"/>
        </w:rPr>
        <w:t>better</w:t>
      </w:r>
      <w:r w:rsidR="00975529">
        <w:rPr>
          <w:lang w:eastAsia="zh-TW"/>
        </w:rPr>
        <w:t xml:space="preserve"> structure for </w:t>
      </w:r>
      <w:r w:rsidR="00892701">
        <w:rPr>
          <w:lang w:eastAsia="zh-TW"/>
        </w:rPr>
        <w:t xml:space="preserve">retain successful states. Therefore, </w:t>
      </w:r>
      <w:r w:rsidR="00892701" w:rsidRPr="00B40555">
        <w:rPr>
          <w:b/>
          <w:bCs/>
          <w:u w:val="single"/>
          <w:lang w:eastAsia="zh-TW"/>
        </w:rPr>
        <w:t xml:space="preserve">MIMIC </w:t>
      </w:r>
      <w:r w:rsidR="00892701">
        <w:rPr>
          <w:lang w:eastAsia="zh-TW"/>
        </w:rPr>
        <w:t xml:space="preserve">and </w:t>
      </w:r>
      <w:r w:rsidR="00892701" w:rsidRPr="00A842B8">
        <w:rPr>
          <w:b/>
          <w:bCs/>
          <w:u w:val="single"/>
          <w:lang w:eastAsia="zh-TW"/>
        </w:rPr>
        <w:t>GA</w:t>
      </w:r>
      <w:r w:rsidR="00892701">
        <w:rPr>
          <w:lang w:eastAsia="zh-TW"/>
        </w:rPr>
        <w:t xml:space="preserve"> are both good randomize algorithm for knap</w:t>
      </w:r>
      <w:r w:rsidR="004053D4">
        <w:rPr>
          <w:lang w:eastAsia="zh-TW"/>
        </w:rPr>
        <w:t>sack problem.</w:t>
      </w:r>
      <w:r w:rsidR="00C26AED">
        <w:rPr>
          <w:lang w:eastAsia="zh-TW"/>
        </w:rPr>
        <w:t xml:space="preserve"> The performance of MIMIC is slightly higher than GA, </w:t>
      </w:r>
      <w:r w:rsidR="00C26AED">
        <w:rPr>
          <w:lang w:eastAsia="zh-TW"/>
        </w:rPr>
        <w:lastRenderedPageBreak/>
        <w:t xml:space="preserve">therefore, for this problem, if the time is a concern, GA is better, on the other </w:t>
      </w:r>
      <w:r w:rsidR="00D43A2F">
        <w:rPr>
          <w:noProof/>
          <w:lang w:eastAsia="zh-TW"/>
          <w14:ligatures w14:val="none"/>
          <w14:numForm w14:val="default"/>
          <w14:numSpacing w14:val="default"/>
        </w:rPr>
        <w:drawing>
          <wp:anchor distT="0" distB="0" distL="114300" distR="114300" simplePos="0" relativeHeight="251676672" behindDoc="0" locked="0" layoutInCell="1" allowOverlap="1" wp14:anchorId="005AA2FD" wp14:editId="73C78061">
            <wp:simplePos x="0" y="0"/>
            <wp:positionH relativeFrom="column">
              <wp:posOffset>422486</wp:posOffset>
            </wp:positionH>
            <wp:positionV relativeFrom="paragraph">
              <wp:posOffset>521335</wp:posOffset>
            </wp:positionV>
            <wp:extent cx="4090670" cy="2756535"/>
            <wp:effectExtent l="0" t="0" r="0" b="0"/>
            <wp:wrapTopAndBottom/>
            <wp:docPr id="4" name="Picture 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0670" cy="2756535"/>
                    </a:xfrm>
                    <a:prstGeom prst="rect">
                      <a:avLst/>
                    </a:prstGeom>
                  </pic:spPr>
                </pic:pic>
              </a:graphicData>
            </a:graphic>
            <wp14:sizeRelH relativeFrom="page">
              <wp14:pctWidth>0</wp14:pctWidth>
            </wp14:sizeRelH>
            <wp14:sizeRelV relativeFrom="page">
              <wp14:pctHeight>0</wp14:pctHeight>
            </wp14:sizeRelV>
          </wp:anchor>
        </w:drawing>
      </w:r>
      <w:r w:rsidR="00C26AED">
        <w:rPr>
          <w:lang w:eastAsia="zh-TW"/>
        </w:rPr>
        <w:t xml:space="preserve">hand, for better fitness, MIMIC is the </w:t>
      </w:r>
      <w:r w:rsidR="00D43A2F">
        <w:rPr>
          <w:lang w:eastAsia="zh-TW"/>
        </w:rPr>
        <w:t xml:space="preserve">good </w:t>
      </w:r>
      <w:r w:rsidR="00C26AED">
        <w:rPr>
          <w:lang w:eastAsia="zh-TW"/>
        </w:rPr>
        <w:t>choice.</w:t>
      </w:r>
    </w:p>
    <w:p w14:paraId="7B324487" w14:textId="4E9B7C73" w:rsidR="005222B7" w:rsidRPr="00F135C6" w:rsidRDefault="005222B7" w:rsidP="004354BA">
      <w:pPr>
        <w:pStyle w:val="FigureCaption"/>
        <w:numPr>
          <w:ilvl w:val="0"/>
          <w:numId w:val="0"/>
        </w:numPr>
        <w:ind w:left="1800"/>
        <w:rPr>
          <w:lang w:eastAsia="zh-TW"/>
        </w:rPr>
      </w:pPr>
      <w:r w:rsidRPr="00E16417">
        <w:rPr>
          <w:b/>
          <w:bCs w:val="0"/>
          <w:i/>
          <w:iCs/>
          <w:sz w:val="14"/>
          <w:szCs w:val="14"/>
        </w:rPr>
        <w:t>Figure</w:t>
      </w:r>
      <w:r>
        <w:rPr>
          <w:b/>
          <w:bCs w:val="0"/>
          <w:i/>
          <w:iCs/>
          <w:sz w:val="14"/>
          <w:szCs w:val="14"/>
        </w:rPr>
        <w:t xml:space="preserve"> </w:t>
      </w:r>
      <w:r w:rsidR="004C5176">
        <w:rPr>
          <w:b/>
          <w:bCs w:val="0"/>
          <w:i/>
          <w:iCs/>
          <w:sz w:val="14"/>
          <w:szCs w:val="14"/>
        </w:rPr>
        <w:t>4</w:t>
      </w:r>
      <w:r w:rsidRPr="00E16417">
        <w:rPr>
          <w:sz w:val="14"/>
          <w:szCs w:val="14"/>
        </w:rPr>
        <w:t xml:space="preserve"> </w:t>
      </w:r>
      <w:r>
        <w:rPr>
          <w:sz w:val="14"/>
          <w:szCs w:val="14"/>
        </w:rPr>
        <w:t>– Fitness scores under variant iterations for</w:t>
      </w:r>
      <w:r w:rsidRPr="00E16417">
        <w:rPr>
          <w:sz w:val="14"/>
          <w:szCs w:val="14"/>
        </w:rPr>
        <w:t xml:space="preserve"> (</w:t>
      </w:r>
      <w:r>
        <w:rPr>
          <w:sz w:val="14"/>
          <w:szCs w:val="14"/>
        </w:rPr>
        <w:t>a</w:t>
      </w:r>
      <w:r w:rsidRPr="00E16417">
        <w:rPr>
          <w:sz w:val="14"/>
          <w:szCs w:val="14"/>
        </w:rPr>
        <w:t xml:space="preserve">) </w:t>
      </w:r>
      <w:r>
        <w:rPr>
          <w:sz w:val="14"/>
          <w:szCs w:val="14"/>
        </w:rPr>
        <w:t>10</w:t>
      </w:r>
      <w:r>
        <w:rPr>
          <w:rFonts w:hint="eastAsia"/>
          <w:sz w:val="14"/>
          <w:szCs w:val="14"/>
          <w:lang w:eastAsia="zh-TW"/>
        </w:rPr>
        <w:t>,</w:t>
      </w:r>
      <w:r>
        <w:rPr>
          <w:sz w:val="14"/>
          <w:szCs w:val="14"/>
        </w:rPr>
        <w:t xml:space="preserve"> (b) </w:t>
      </w:r>
      <w:r w:rsidR="00EC627B">
        <w:rPr>
          <w:sz w:val="14"/>
          <w:szCs w:val="14"/>
        </w:rPr>
        <w:t>2</w:t>
      </w:r>
      <w:r>
        <w:rPr>
          <w:sz w:val="14"/>
          <w:szCs w:val="14"/>
        </w:rPr>
        <w:t xml:space="preserve">0, (c) </w:t>
      </w:r>
      <w:r w:rsidR="00EC627B">
        <w:rPr>
          <w:sz w:val="14"/>
          <w:szCs w:val="14"/>
        </w:rPr>
        <w:t>50 bags of knapsack</w:t>
      </w:r>
      <w:r>
        <w:rPr>
          <w:sz w:val="14"/>
          <w:szCs w:val="14"/>
        </w:rPr>
        <w:t xml:space="preserve"> problems. Required time to converge to the best solution is concluded in (d) 10, (e) </w:t>
      </w:r>
      <w:r w:rsidR="00EC627B">
        <w:rPr>
          <w:sz w:val="14"/>
          <w:szCs w:val="14"/>
        </w:rPr>
        <w:t>2</w:t>
      </w:r>
      <w:r>
        <w:rPr>
          <w:sz w:val="14"/>
          <w:szCs w:val="14"/>
        </w:rPr>
        <w:t xml:space="preserve">0, (f) </w:t>
      </w:r>
      <w:r w:rsidR="00EC627B">
        <w:rPr>
          <w:sz w:val="14"/>
          <w:szCs w:val="14"/>
        </w:rPr>
        <w:t>5</w:t>
      </w:r>
      <w:r>
        <w:rPr>
          <w:sz w:val="14"/>
          <w:szCs w:val="14"/>
        </w:rPr>
        <w:t xml:space="preserve">0 </w:t>
      </w:r>
      <w:r w:rsidR="004354BA">
        <w:rPr>
          <w:sz w:val="14"/>
          <w:szCs w:val="14"/>
        </w:rPr>
        <w:t>bags of knapsack problems.</w:t>
      </w:r>
    </w:p>
    <w:p w14:paraId="78BFF8D5" w14:textId="77777777" w:rsidR="003D2848" w:rsidRDefault="00110D00" w:rsidP="00FB6E06">
      <w:pPr>
        <w:pStyle w:val="Heading1"/>
      </w:pPr>
      <w:r>
        <w:t>Neural network optimization</w:t>
      </w:r>
    </w:p>
    <w:p w14:paraId="763C8EA6" w14:textId="77777777" w:rsidR="00517E63" w:rsidRDefault="003D2848" w:rsidP="003D2848">
      <w:r>
        <w:t xml:space="preserve">In this section, instead of using backprop function on neural network model, SA, RHC and GA </w:t>
      </w:r>
      <w:r w:rsidR="005A6147">
        <w:t xml:space="preserve">are implemented for calculating weight distributions. </w:t>
      </w:r>
      <w:r w:rsidR="005B373B">
        <w:t>The dataset is the same as assignment 1, diabetes</w:t>
      </w:r>
      <w:r w:rsidR="00F723B7">
        <w:t>.csv</w:t>
      </w:r>
      <w:r w:rsidR="005B373B">
        <w:t xml:space="preserve"> which has 15000 instances, 10 attributes with continuous attributes such as age, BMI, and discrete output, 0 or 1 to represent </w:t>
      </w:r>
      <w:r w:rsidR="00CF74AB">
        <w:t xml:space="preserve">if </w:t>
      </w:r>
      <w:r w:rsidR="005B373B">
        <w:t>the patient</w:t>
      </w:r>
      <w:r w:rsidR="00765837">
        <w:t xml:space="preserve"> </w:t>
      </w:r>
      <w:r w:rsidR="005B373B">
        <w:t>has no or has diabetes.</w:t>
      </w:r>
      <w:r w:rsidR="00765837">
        <w:t xml:space="preserve"> Before </w:t>
      </w:r>
      <w:r w:rsidR="00F723B7">
        <w:t>implementing the algorithm, the dataset was undergone preprocessing including dropping NA, normalization and rescale. Then the data was split into training set (80%) for training/validation and test set (20%) for determining the final f1 scores.</w:t>
      </w:r>
      <w:r w:rsidR="00517E63" w:rsidRPr="00517E63">
        <w:t xml:space="preserve"> </w:t>
      </w:r>
    </w:p>
    <w:p w14:paraId="017F11AD" w14:textId="02D5D0ED" w:rsidR="00517E63" w:rsidRDefault="00517E63" w:rsidP="00517E63">
      <w:pPr>
        <w:pStyle w:val="Heading2"/>
      </w:pPr>
      <w:r>
        <w:t>RHC</w:t>
      </w:r>
    </w:p>
    <w:p w14:paraId="6F89D532" w14:textId="09081E00" w:rsidR="001C229E" w:rsidRDefault="00517E63" w:rsidP="00F50CB1">
      <w:r>
        <w:t xml:space="preserve">Before testing the performance of RHC algorithm on diabetes dataset, the </w:t>
      </w:r>
      <w:proofErr w:type="spellStart"/>
      <w:r>
        <w:t>NNGSRunner</w:t>
      </w:r>
      <w:proofErr w:type="spellEnd"/>
      <w:r>
        <w:t xml:space="preserve"> was used to run the grid search to determine the most optimized parameters for RHC in this problem. The learning rate, activation function and hidden layer size were determined to be 0.1, </w:t>
      </w:r>
      <w:proofErr w:type="spellStart"/>
      <w:r>
        <w:t>relu</w:t>
      </w:r>
      <w:proofErr w:type="spellEnd"/>
      <w:r>
        <w:t xml:space="preserve"> function and [5, 10], respectively</w:t>
      </w:r>
      <w:r w:rsidR="00FA6B03">
        <w:t xml:space="preserve">. </w:t>
      </w:r>
      <w:r w:rsidR="002429C3">
        <w:t>t</w:t>
      </w:r>
      <w:r w:rsidR="00FA6B03">
        <w:t>he f1 score</w:t>
      </w:r>
      <w:r w:rsidR="002429C3">
        <w:t xml:space="preserve"> was calculated </w:t>
      </w:r>
      <w:r w:rsidR="00FA6B03">
        <w:t xml:space="preserve">for </w:t>
      </w:r>
      <w:r w:rsidR="008473D6">
        <w:t xml:space="preserve">test and training sets, with cross-validation of 5 to </w:t>
      </w:r>
      <w:r w:rsidR="00857B54">
        <w:t xml:space="preserve">avoid overfitting issues. </w:t>
      </w:r>
      <w:r w:rsidR="004379B7">
        <w:t xml:space="preserve">In Figure 5.a, I tried to input different numbers of restart </w:t>
      </w:r>
      <w:r w:rsidR="004379B7">
        <w:lastRenderedPageBreak/>
        <w:t xml:space="preserve">into RHC algorithm and calculate the test error. The test errors for all case reduce dramatically within the iteration between 10 to 500, then gradually converge. The error for restarts of 9 has lower error because it avoids the situations of getting stuck at local </w:t>
      </w:r>
      <w:r w:rsidR="00835B63">
        <w:t>peaks</w:t>
      </w:r>
      <w:r w:rsidR="008423FC">
        <w:t xml:space="preserve">, which happens more </w:t>
      </w:r>
      <w:r w:rsidR="00FE3E25">
        <w:t xml:space="preserve">often </w:t>
      </w:r>
      <w:r w:rsidR="008423FC">
        <w:t>as the restarts is low. In Figure 5.b, different maximum attempts were tested, and we could clearly see as the attempts is set too low, 5 in our case</w:t>
      </w:r>
      <w:r w:rsidR="001C56EF">
        <w:t xml:space="preserve"> (red line)</w:t>
      </w:r>
      <w:r w:rsidR="008423FC">
        <w:t xml:space="preserve">, the </w:t>
      </w:r>
      <w:r w:rsidR="00BD0CB0">
        <w:t>RHC converge</w:t>
      </w:r>
      <w:r w:rsidR="00B31417">
        <w:t>s</w:t>
      </w:r>
      <w:r w:rsidR="00BD0CB0">
        <w:t xml:space="preserve"> too fast and get</w:t>
      </w:r>
      <w:r w:rsidR="00480D3E">
        <w:t>s</w:t>
      </w:r>
      <w:r w:rsidR="00BD0CB0">
        <w:t xml:space="preserve"> stuck at local peaks instead of global min/max, </w:t>
      </w:r>
      <w:r w:rsidR="008735D8">
        <w:t xml:space="preserve">resulting in large errors even with high iterations. The test and train error are summarized in Figure 5.c using RHC, two curves match with each other pretty well and train error is slightly slower as expected, demonstrate the fact that the built model </w:t>
      </w:r>
      <w:r w:rsidR="003B4D94">
        <w:t xml:space="preserve">using RHC </w:t>
      </w:r>
      <w:r w:rsidR="00A66AB9">
        <w:t xml:space="preserve">has low </w:t>
      </w:r>
      <w:r w:rsidR="00F3677C">
        <w:rPr>
          <w:noProof/>
          <w14:ligatures w14:val="none"/>
          <w14:numForm w14:val="default"/>
          <w14:numSpacing w14:val="default"/>
        </w:rPr>
        <w:drawing>
          <wp:anchor distT="0" distB="0" distL="114300" distR="114300" simplePos="0" relativeHeight="251679744" behindDoc="0" locked="0" layoutInCell="1" allowOverlap="1" wp14:anchorId="4A60176E" wp14:editId="12BBFD12">
            <wp:simplePos x="0" y="0"/>
            <wp:positionH relativeFrom="column">
              <wp:posOffset>495300</wp:posOffset>
            </wp:positionH>
            <wp:positionV relativeFrom="paragraph">
              <wp:posOffset>2476712</wp:posOffset>
            </wp:positionV>
            <wp:extent cx="4210050" cy="1256030"/>
            <wp:effectExtent l="0" t="0" r="6350" b="1270"/>
            <wp:wrapTopAndBottom/>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10050" cy="1256030"/>
                    </a:xfrm>
                    <a:prstGeom prst="rect">
                      <a:avLst/>
                    </a:prstGeom>
                  </pic:spPr>
                </pic:pic>
              </a:graphicData>
            </a:graphic>
            <wp14:sizeRelH relativeFrom="page">
              <wp14:pctWidth>0</wp14:pctWidth>
            </wp14:sizeRelH>
            <wp14:sizeRelV relativeFrom="page">
              <wp14:pctHeight>0</wp14:pctHeight>
            </wp14:sizeRelV>
          </wp:anchor>
        </w:drawing>
      </w:r>
      <w:r w:rsidR="00A66AB9">
        <w:t xml:space="preserve">variance </w:t>
      </w:r>
      <w:r w:rsidR="008C64C9">
        <w:t>for this dat</w:t>
      </w:r>
      <w:r w:rsidR="00877395">
        <w:t>a</w:t>
      </w:r>
      <w:r w:rsidR="008C64C9">
        <w:t>set.</w:t>
      </w:r>
    </w:p>
    <w:p w14:paraId="1E1A0727" w14:textId="7F12A31A" w:rsidR="001C229E" w:rsidRDefault="001C229E" w:rsidP="000A709A">
      <w:pPr>
        <w:pStyle w:val="FigureCaption"/>
        <w:numPr>
          <w:ilvl w:val="0"/>
          <w:numId w:val="0"/>
        </w:numPr>
        <w:ind w:left="1800"/>
        <w:rPr>
          <w:lang w:eastAsia="zh-TW"/>
        </w:rPr>
      </w:pPr>
      <w:r w:rsidRPr="00E16417">
        <w:rPr>
          <w:b/>
          <w:bCs w:val="0"/>
          <w:i/>
          <w:iCs/>
          <w:sz w:val="14"/>
          <w:szCs w:val="14"/>
        </w:rPr>
        <w:t>Figure</w:t>
      </w:r>
      <w:r>
        <w:rPr>
          <w:b/>
          <w:bCs w:val="0"/>
          <w:i/>
          <w:iCs/>
          <w:sz w:val="14"/>
          <w:szCs w:val="14"/>
        </w:rPr>
        <w:t xml:space="preserve"> </w:t>
      </w:r>
      <w:r w:rsidR="002A529F">
        <w:rPr>
          <w:b/>
          <w:bCs w:val="0"/>
          <w:i/>
          <w:iCs/>
          <w:sz w:val="14"/>
          <w:szCs w:val="14"/>
        </w:rPr>
        <w:t>5</w:t>
      </w:r>
      <w:r w:rsidRPr="00E16417">
        <w:rPr>
          <w:sz w:val="14"/>
          <w:szCs w:val="14"/>
        </w:rPr>
        <w:t xml:space="preserve"> </w:t>
      </w:r>
      <w:r>
        <w:rPr>
          <w:sz w:val="14"/>
          <w:szCs w:val="14"/>
        </w:rPr>
        <w:t xml:space="preserve">– </w:t>
      </w:r>
      <w:r w:rsidR="00422426">
        <w:rPr>
          <w:sz w:val="14"/>
          <w:szCs w:val="14"/>
        </w:rPr>
        <w:t xml:space="preserve">(a) Test errors vs iteration with number </w:t>
      </w:r>
      <w:r w:rsidR="00C101A2">
        <w:rPr>
          <w:sz w:val="14"/>
          <w:szCs w:val="14"/>
        </w:rPr>
        <w:t>o</w:t>
      </w:r>
      <w:r w:rsidR="00422426">
        <w:rPr>
          <w:sz w:val="14"/>
          <w:szCs w:val="14"/>
        </w:rPr>
        <w:t xml:space="preserve">f restarts = 0, 3, 6, 9. (b) Test errors vs iterations with different max attempts of 5, 45 and 85. (c) Test and training error </w:t>
      </w:r>
      <w:r w:rsidR="004C32D9">
        <w:rPr>
          <w:sz w:val="14"/>
          <w:szCs w:val="14"/>
        </w:rPr>
        <w:t>vs iteration.</w:t>
      </w:r>
    </w:p>
    <w:p w14:paraId="3DB11C6A" w14:textId="08F310EB" w:rsidR="005F7894" w:rsidRDefault="005F7894" w:rsidP="005F7894">
      <w:pPr>
        <w:pStyle w:val="Heading2"/>
      </w:pPr>
      <w:r>
        <w:t>SA</w:t>
      </w:r>
    </w:p>
    <w:p w14:paraId="24CC753A" w14:textId="1CA5D52A" w:rsidR="00C72571" w:rsidRDefault="00B10531" w:rsidP="00F50CB1">
      <w:r>
        <w:t>The setting of Neural Network including t</w:t>
      </w:r>
      <w:r>
        <w:t xml:space="preserve">he learning rate, activation function and hidden layer size </w:t>
      </w:r>
      <w:r>
        <w:t>are as same as the case of RHC so that we could make fair comparison between randomize optimization algorithms.</w:t>
      </w:r>
      <w:r w:rsidR="00607928">
        <w:t xml:space="preserve"> </w:t>
      </w:r>
      <w:r w:rsidR="00CD2F9D">
        <w:t xml:space="preserve">In Figure 6.a, the test error between different decay factors for </w:t>
      </w:r>
      <w:proofErr w:type="spellStart"/>
      <w:r w:rsidR="00CD2F9D">
        <w:t>geomDecay</w:t>
      </w:r>
      <w:proofErr w:type="spellEnd"/>
      <w:r w:rsidR="00CD2F9D">
        <w:t xml:space="preserve"> function in SA are applied into Neural Networks. </w:t>
      </w:r>
      <w:r w:rsidR="00352BDA">
        <w:t xml:space="preserve">It is obvious that the </w:t>
      </w:r>
      <w:r w:rsidR="00633040">
        <w:t xml:space="preserve">decay rate of 0.99 is different from others, </w:t>
      </w:r>
      <w:r w:rsidR="00B942F7">
        <w:t>which</w:t>
      </w:r>
      <w:r w:rsidR="00633040">
        <w:t xml:space="preserve"> converges slower. The reason is that </w:t>
      </w:r>
      <w:r w:rsidR="008D3BFC">
        <w:t xml:space="preserve">as the decay factor is high, the </w:t>
      </w:r>
      <w:r w:rsidR="00821BA3">
        <w:t>point has higher possibility to explore the region with lower fitness score</w:t>
      </w:r>
      <w:r w:rsidR="00AA6494">
        <w:t xml:space="preserve"> at low i</w:t>
      </w:r>
      <w:r w:rsidR="00A26B87">
        <w:t>te</w:t>
      </w:r>
      <w:r w:rsidR="00AA6494">
        <w:t>rations</w:t>
      </w:r>
      <w:r w:rsidR="00821BA3">
        <w:t xml:space="preserve">, therefore, </w:t>
      </w:r>
      <w:r w:rsidR="00B55EAC">
        <w:t>for the first 1000 iterations, the</w:t>
      </w:r>
      <w:r w:rsidR="001519A7">
        <w:t xml:space="preserve"> error from</w:t>
      </w:r>
      <w:r w:rsidR="00B55EAC">
        <w:t xml:space="preserve"> </w:t>
      </w:r>
      <w:r w:rsidR="002207CD">
        <w:t xml:space="preserve">fitness of </w:t>
      </w:r>
      <w:r w:rsidR="00B55EAC">
        <w:t>decay</w:t>
      </w:r>
      <w:r w:rsidR="002207CD">
        <w:t>=</w:t>
      </w:r>
      <w:r w:rsidR="00B55EAC">
        <w:t xml:space="preserve">0.99 is larger than the other cases. In Figure 6.b, </w:t>
      </w:r>
      <w:r w:rsidR="00B84634">
        <w:t>same story as RHC case, the max attempts should be high enough, in our case 45, to avoid converge too early which result</w:t>
      </w:r>
      <w:r w:rsidR="00073C4F">
        <w:t>s</w:t>
      </w:r>
      <w:r w:rsidR="00B84634">
        <w:t xml:space="preserve"> in large error. In Figure 6.c, the trend is similar to the case of RHC, </w:t>
      </w:r>
      <w:r w:rsidR="00B84634">
        <w:lastRenderedPageBreak/>
        <w:t>the trend</w:t>
      </w:r>
      <w:r w:rsidR="00073C4F">
        <w:t>s</w:t>
      </w:r>
      <w:r w:rsidR="00B84634">
        <w:t xml:space="preserve"> of two curves are similar and train error is slight lower than test errors. </w:t>
      </w:r>
      <w:r w:rsidR="00671CC0">
        <w:rPr>
          <w:noProof/>
          <w14:ligatures w14:val="none"/>
          <w14:numForm w14:val="default"/>
          <w14:numSpacing w14:val="default"/>
        </w:rPr>
        <w:drawing>
          <wp:anchor distT="0" distB="0" distL="114300" distR="114300" simplePos="0" relativeHeight="251680768" behindDoc="0" locked="0" layoutInCell="1" allowOverlap="1" wp14:anchorId="5FAD8E6E" wp14:editId="5483DB15">
            <wp:simplePos x="0" y="0"/>
            <wp:positionH relativeFrom="column">
              <wp:posOffset>347980</wp:posOffset>
            </wp:positionH>
            <wp:positionV relativeFrom="paragraph">
              <wp:posOffset>453390</wp:posOffset>
            </wp:positionV>
            <wp:extent cx="4277360" cy="1248410"/>
            <wp:effectExtent l="0" t="0" r="2540" b="0"/>
            <wp:wrapTopAndBottom/>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77360" cy="1248410"/>
                    </a:xfrm>
                    <a:prstGeom prst="rect">
                      <a:avLst/>
                    </a:prstGeom>
                  </pic:spPr>
                </pic:pic>
              </a:graphicData>
            </a:graphic>
            <wp14:sizeRelH relativeFrom="page">
              <wp14:pctWidth>0</wp14:pctWidth>
            </wp14:sizeRelH>
            <wp14:sizeRelV relativeFrom="page">
              <wp14:pctHeight>0</wp14:pctHeight>
            </wp14:sizeRelV>
          </wp:anchor>
        </w:drawing>
      </w:r>
      <w:r w:rsidR="00B84634">
        <w:t>The performance between RCH</w:t>
      </w:r>
      <w:r w:rsidR="00DE7BD2">
        <w:t xml:space="preserve">, </w:t>
      </w:r>
      <w:r w:rsidR="00B84634">
        <w:t xml:space="preserve">SA </w:t>
      </w:r>
      <w:r w:rsidR="00010A07">
        <w:t xml:space="preserve">and GA </w:t>
      </w:r>
      <w:r w:rsidR="00B84634">
        <w:t>will be compared in later section.</w:t>
      </w:r>
    </w:p>
    <w:p w14:paraId="4622BE6C" w14:textId="21C3C688" w:rsidR="00C72571" w:rsidRDefault="00C72571" w:rsidP="00120D06">
      <w:pPr>
        <w:pStyle w:val="FigureCaption"/>
        <w:numPr>
          <w:ilvl w:val="0"/>
          <w:numId w:val="0"/>
        </w:numPr>
        <w:ind w:left="1800"/>
        <w:rPr>
          <w:lang w:eastAsia="zh-TW"/>
        </w:rPr>
      </w:pPr>
      <w:r w:rsidRPr="00E16417">
        <w:rPr>
          <w:b/>
          <w:bCs w:val="0"/>
          <w:i/>
          <w:iCs/>
          <w:sz w:val="14"/>
          <w:szCs w:val="14"/>
        </w:rPr>
        <w:t>Figure</w:t>
      </w:r>
      <w:r>
        <w:rPr>
          <w:b/>
          <w:bCs w:val="0"/>
          <w:i/>
          <w:iCs/>
          <w:sz w:val="14"/>
          <w:szCs w:val="14"/>
        </w:rPr>
        <w:t xml:space="preserve"> </w:t>
      </w:r>
      <w:r w:rsidR="00FC3B13">
        <w:rPr>
          <w:b/>
          <w:bCs w:val="0"/>
          <w:i/>
          <w:iCs/>
          <w:sz w:val="14"/>
          <w:szCs w:val="14"/>
        </w:rPr>
        <w:t>6</w:t>
      </w:r>
      <w:r w:rsidRPr="00E16417">
        <w:rPr>
          <w:sz w:val="14"/>
          <w:szCs w:val="14"/>
        </w:rPr>
        <w:t xml:space="preserve"> </w:t>
      </w:r>
      <w:r>
        <w:rPr>
          <w:sz w:val="14"/>
          <w:szCs w:val="14"/>
        </w:rPr>
        <w:t xml:space="preserve">– (a) Test errors vs iteration with </w:t>
      </w:r>
      <w:r w:rsidR="00795109">
        <w:rPr>
          <w:sz w:val="14"/>
          <w:szCs w:val="14"/>
        </w:rPr>
        <w:t>variant decay rate</w:t>
      </w:r>
      <w:r>
        <w:rPr>
          <w:sz w:val="14"/>
          <w:szCs w:val="14"/>
        </w:rPr>
        <w:t>. (b) Test errors vs iterations with different max attempts of 5, 45 and 85. (c) Test and training error vs iteration</w:t>
      </w:r>
      <w:r w:rsidR="000464FA">
        <w:rPr>
          <w:sz w:val="14"/>
          <w:szCs w:val="14"/>
        </w:rPr>
        <w:t xml:space="preserve"> for SA algorithm</w:t>
      </w:r>
      <w:r w:rsidR="00775CE8">
        <w:rPr>
          <w:sz w:val="14"/>
          <w:szCs w:val="14"/>
        </w:rPr>
        <w:t>.</w:t>
      </w:r>
    </w:p>
    <w:p w14:paraId="3239C2B6" w14:textId="63FE4950" w:rsidR="005F7894" w:rsidRDefault="005F7894" w:rsidP="005F7894">
      <w:pPr>
        <w:pStyle w:val="Heading2"/>
      </w:pPr>
      <w:r>
        <w:t>GA</w:t>
      </w:r>
    </w:p>
    <w:p w14:paraId="16DB25B1" w14:textId="13FE5206" w:rsidR="00C72571" w:rsidRDefault="00280A6F" w:rsidP="00F50CB1">
      <w:r>
        <w:rPr>
          <w:noProof/>
          <w14:ligatures w14:val="none"/>
          <w14:numForm w14:val="default"/>
          <w14:numSpacing w14:val="default"/>
        </w:rPr>
        <w:drawing>
          <wp:anchor distT="0" distB="0" distL="114300" distR="114300" simplePos="0" relativeHeight="251681792" behindDoc="0" locked="0" layoutInCell="1" allowOverlap="1" wp14:anchorId="138CAEB3" wp14:editId="08580EA6">
            <wp:simplePos x="0" y="0"/>
            <wp:positionH relativeFrom="column">
              <wp:posOffset>52629</wp:posOffset>
            </wp:positionH>
            <wp:positionV relativeFrom="paragraph">
              <wp:posOffset>2604539</wp:posOffset>
            </wp:positionV>
            <wp:extent cx="5029200" cy="1461770"/>
            <wp:effectExtent l="0" t="0" r="0" b="0"/>
            <wp:wrapTopAndBottom/>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29200" cy="1461770"/>
                    </a:xfrm>
                    <a:prstGeom prst="rect">
                      <a:avLst/>
                    </a:prstGeom>
                  </pic:spPr>
                </pic:pic>
              </a:graphicData>
            </a:graphic>
            <wp14:sizeRelH relativeFrom="page">
              <wp14:pctWidth>0</wp14:pctWidth>
            </wp14:sizeRelH>
            <wp14:sizeRelV relativeFrom="page">
              <wp14:pctHeight>0</wp14:pctHeight>
            </wp14:sizeRelV>
          </wp:anchor>
        </w:drawing>
      </w:r>
      <w:r w:rsidR="000543A3">
        <w:t xml:space="preserve">The Neural networks settings for GA is as same as previous two algorithms. In Figure 7.a, the error for GA is large even the mutation prob was tuned, the same trend </w:t>
      </w:r>
      <w:r w:rsidR="00294697">
        <w:t xml:space="preserve">was </w:t>
      </w:r>
      <w:r w:rsidR="000543A3">
        <w:t xml:space="preserve">also </w:t>
      </w:r>
      <w:r w:rsidR="00294697">
        <w:t>found</w:t>
      </w:r>
      <w:r w:rsidR="000543A3">
        <w:t xml:space="preserve"> for pop size. Therefore, in Figure 7.b, I take the hidden layer as variables and it could be seen that the hidden layer and nodes influences the performance of GA algorithm a lot. If the hidden layer size is too small, the error could be as large as 0.47 after converging</w:t>
      </w:r>
      <w:r w:rsidR="000C4A03">
        <w:t>. GA needs more hidden layers/nodes</w:t>
      </w:r>
      <w:r w:rsidR="004B4D60">
        <w:t xml:space="preserve"> for </w:t>
      </w:r>
      <w:r w:rsidR="000C4A03">
        <w:t xml:space="preserve">building </w:t>
      </w:r>
      <w:r w:rsidR="005F6C9B">
        <w:t xml:space="preserve">low bias </w:t>
      </w:r>
      <w:r w:rsidR="000C4A03">
        <w:t xml:space="preserve">Neural Networks </w:t>
      </w:r>
      <w:r w:rsidR="004B4D60">
        <w:t xml:space="preserve">than SA and RHC algorithm. </w:t>
      </w:r>
      <w:r w:rsidR="000543A3">
        <w:t xml:space="preserve">One interesting thing we could see from the plot is that for all cases the result gets converge within 500 iterations, </w:t>
      </w:r>
      <w:r w:rsidR="00413987">
        <w:t>supporting the fact that</w:t>
      </w:r>
      <w:r w:rsidR="000543A3">
        <w:t xml:space="preserve"> GA needs less iteration</w:t>
      </w:r>
      <w:r w:rsidR="00DA505F">
        <w:t>s</w:t>
      </w:r>
      <w:r w:rsidR="000543A3">
        <w:t xml:space="preserve"> for finding the best fitness results. In Figure 7.c, the test and train error are shown, the </w:t>
      </w:r>
      <w:r w:rsidR="004D3A86">
        <w:t>trivial</w:t>
      </w:r>
      <w:r w:rsidR="000543A3">
        <w:t xml:space="preserve"> difference demonstrates the facts that </w:t>
      </w:r>
      <w:r w:rsidR="00342ECF">
        <w:t>the Neural Networks models trained by GA has low variance.</w:t>
      </w:r>
    </w:p>
    <w:p w14:paraId="194799BF" w14:textId="46795CE2" w:rsidR="00C72571" w:rsidRDefault="00EC2E42" w:rsidP="00C57E88">
      <w:pPr>
        <w:pStyle w:val="FigureCaption"/>
        <w:numPr>
          <w:ilvl w:val="0"/>
          <w:numId w:val="0"/>
        </w:numPr>
        <w:ind w:left="1800"/>
        <w:rPr>
          <w:lang w:eastAsia="zh-TW"/>
        </w:rPr>
      </w:pPr>
      <w:r w:rsidRPr="00E16417">
        <w:rPr>
          <w:b/>
          <w:bCs w:val="0"/>
          <w:i/>
          <w:iCs/>
          <w:sz w:val="14"/>
          <w:szCs w:val="14"/>
        </w:rPr>
        <w:t>Figure</w:t>
      </w:r>
      <w:r>
        <w:rPr>
          <w:b/>
          <w:bCs w:val="0"/>
          <w:i/>
          <w:iCs/>
          <w:sz w:val="14"/>
          <w:szCs w:val="14"/>
        </w:rPr>
        <w:t xml:space="preserve"> </w:t>
      </w:r>
      <w:r w:rsidR="0091632D">
        <w:rPr>
          <w:b/>
          <w:bCs w:val="0"/>
          <w:i/>
          <w:iCs/>
          <w:sz w:val="14"/>
          <w:szCs w:val="14"/>
        </w:rPr>
        <w:t>7</w:t>
      </w:r>
      <w:r w:rsidRPr="00E16417">
        <w:rPr>
          <w:sz w:val="14"/>
          <w:szCs w:val="14"/>
        </w:rPr>
        <w:t xml:space="preserve"> </w:t>
      </w:r>
      <w:r>
        <w:rPr>
          <w:sz w:val="14"/>
          <w:szCs w:val="14"/>
        </w:rPr>
        <w:t>– (a) Test errors vs iteration with variant decay rate. (b) Test errors vs iterations with different max attempts of 5, 45 and 85. (c) Test and training error vs iteration for SA algorithm.</w:t>
      </w:r>
    </w:p>
    <w:p w14:paraId="0E076C4A" w14:textId="125DF007" w:rsidR="00807243" w:rsidRPr="00637CB4" w:rsidRDefault="00807243" w:rsidP="00807243">
      <w:pPr>
        <w:pStyle w:val="Heading1"/>
      </w:pPr>
      <w:r>
        <w:lastRenderedPageBreak/>
        <w:t>Summary</w:t>
      </w:r>
    </w:p>
    <w:p w14:paraId="1F87BC6F" w14:textId="2EC7BCB0" w:rsidR="0072656C" w:rsidRDefault="00C57E88" w:rsidP="00EC2E42">
      <w:r>
        <w:rPr>
          <w:noProof/>
          <w14:ligatures w14:val="none"/>
          <w14:numForm w14:val="default"/>
          <w14:numSpacing w14:val="default"/>
        </w:rPr>
        <w:drawing>
          <wp:anchor distT="0" distB="0" distL="114300" distR="114300" simplePos="0" relativeHeight="251682816" behindDoc="0" locked="0" layoutInCell="1" allowOverlap="1" wp14:anchorId="420E1BA6" wp14:editId="269DB49E">
            <wp:simplePos x="0" y="0"/>
            <wp:positionH relativeFrom="column">
              <wp:posOffset>552863</wp:posOffset>
            </wp:positionH>
            <wp:positionV relativeFrom="paragraph">
              <wp:posOffset>3486785</wp:posOffset>
            </wp:positionV>
            <wp:extent cx="4143375" cy="1835150"/>
            <wp:effectExtent l="0" t="0" r="0" b="6350"/>
            <wp:wrapTopAndBottom/>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43375" cy="1835150"/>
                    </a:xfrm>
                    <a:prstGeom prst="rect">
                      <a:avLst/>
                    </a:prstGeom>
                  </pic:spPr>
                </pic:pic>
              </a:graphicData>
            </a:graphic>
            <wp14:sizeRelH relativeFrom="page">
              <wp14:pctWidth>0</wp14:pctWidth>
            </wp14:sizeRelH>
            <wp14:sizeRelV relativeFrom="page">
              <wp14:pctHeight>0</wp14:pctHeight>
            </wp14:sizeRelV>
          </wp:anchor>
        </w:drawing>
      </w:r>
      <w:r w:rsidR="006B5AF0">
        <w:t>T</w:t>
      </w:r>
      <w:r w:rsidR="00B470F4">
        <w:t>he performances on predicting the diabetes dataset in Neural Networks using different optimization algorithms are summarized in Figure 8.a</w:t>
      </w:r>
      <w:r w:rsidR="004B4D60">
        <w:t>, and the corresponding time for training is shown in Figure 8.b</w:t>
      </w:r>
      <w:r w:rsidR="00B470F4">
        <w:t xml:space="preserve">. </w:t>
      </w:r>
      <w:r w:rsidR="004B4D60">
        <w:t xml:space="preserve">Gradient descent (GD) provides the best testing </w:t>
      </w:r>
      <w:proofErr w:type="gramStart"/>
      <w:r w:rsidR="004B4D60">
        <w:t>accuracy</w:t>
      </w:r>
      <w:proofErr w:type="gramEnd"/>
      <w:r w:rsidR="004B4D60">
        <w:t xml:space="preserve"> and it is the most efficient</w:t>
      </w:r>
      <w:r w:rsidR="00ED634A">
        <w:t xml:space="preserve"> algorithm</w:t>
      </w:r>
      <w:r w:rsidR="004B4D60">
        <w:t>. The performance of RHC and SA are close, SA needs more iteration</w:t>
      </w:r>
      <w:r w:rsidR="0091373E">
        <w:t>s</w:t>
      </w:r>
      <w:r w:rsidR="004B4D60">
        <w:t xml:space="preserve"> at beginning due to high temperature, and the time for RHC is slightly more than SA because a larger number of restarts (8) was set in this test. </w:t>
      </w:r>
      <w:r w:rsidR="00ED634A">
        <w:t>GA needs way more time than others and the performance is the worst among these algorithms. Even though the required iteration to converge is lower than others, the total time is still high because the processes in each iteration is expensive. These observation</w:t>
      </w:r>
      <w:r w:rsidR="005B5D1D">
        <w:t>s</w:t>
      </w:r>
      <w:r w:rsidR="00ED634A">
        <w:t xml:space="preserve"> demonstrate the fact that as using Neural Network in this dataset, the weight distribution is a relatively smooth </w:t>
      </w:r>
      <w:r w:rsidR="006B7F0F">
        <w:t>curve</w:t>
      </w:r>
      <w:r w:rsidR="00ED634A">
        <w:t>, not too many local peaks</w:t>
      </w:r>
      <w:r w:rsidR="009029AA">
        <w:t xml:space="preserve"> </w:t>
      </w:r>
      <w:r w:rsidR="00ED634A">
        <w:t>would cause the optimization to be stuck.</w:t>
      </w:r>
      <w:r w:rsidR="003507D5">
        <w:t xml:space="preserve"> Therefore, SA and RHC outperform</w:t>
      </w:r>
      <w:r w:rsidR="00AD6871">
        <w:t>ed</w:t>
      </w:r>
      <w:r w:rsidR="003507D5">
        <w:t xml:space="preserve"> the G</w:t>
      </w:r>
      <w:r w:rsidR="007D4248">
        <w:t>A in this case</w:t>
      </w:r>
      <w:r w:rsidR="003507D5">
        <w:rPr>
          <w:rFonts w:hint="eastAsia"/>
          <w:lang w:eastAsia="zh-TW"/>
        </w:rPr>
        <w:t>,</w:t>
      </w:r>
      <w:r w:rsidR="003507D5">
        <w:t xml:space="preserve"> and </w:t>
      </w:r>
      <w:r w:rsidR="007E1A24">
        <w:t>even</w:t>
      </w:r>
      <w:r w:rsidR="002375BC">
        <w:t xml:space="preserve"> non-advanced </w:t>
      </w:r>
      <w:r w:rsidR="003507D5">
        <w:t xml:space="preserve">GD </w:t>
      </w:r>
      <w:r w:rsidR="001C5920">
        <w:t>could</w:t>
      </w:r>
      <w:r w:rsidR="005868F6">
        <w:t xml:space="preserve"> easily</w:t>
      </w:r>
      <w:r w:rsidR="001C5920">
        <w:t xml:space="preserve"> </w:t>
      </w:r>
      <w:r w:rsidR="002375BC">
        <w:t>calculat</w:t>
      </w:r>
      <w:r w:rsidR="001C5920">
        <w:t>e</w:t>
      </w:r>
      <w:r w:rsidR="009637C3">
        <w:t xml:space="preserve"> </w:t>
      </w:r>
      <w:r w:rsidR="002375BC">
        <w:t xml:space="preserve">proper weight distribution for </w:t>
      </w:r>
      <w:r w:rsidR="005B5D1D">
        <w:t>minimizing testing errors. As the dataset is more complex</w:t>
      </w:r>
      <w:r w:rsidR="00A9268A">
        <w:t>, with more hidden layers/nodes, we expect that GA could have a better performance</w:t>
      </w:r>
      <w:r w:rsidR="005316DA">
        <w:t>.</w:t>
      </w:r>
    </w:p>
    <w:p w14:paraId="0D9BC6F2" w14:textId="56856D0E" w:rsidR="0072656C" w:rsidRDefault="0072656C" w:rsidP="00C57E88">
      <w:pPr>
        <w:pStyle w:val="FigureCaption"/>
        <w:numPr>
          <w:ilvl w:val="0"/>
          <w:numId w:val="0"/>
        </w:numPr>
        <w:ind w:left="1800"/>
        <w:rPr>
          <w:lang w:eastAsia="zh-TW"/>
        </w:rPr>
      </w:pPr>
      <w:r w:rsidRPr="00E16417">
        <w:rPr>
          <w:b/>
          <w:bCs w:val="0"/>
          <w:i/>
          <w:iCs/>
          <w:sz w:val="14"/>
          <w:szCs w:val="14"/>
        </w:rPr>
        <w:t>Figure</w:t>
      </w:r>
      <w:r>
        <w:rPr>
          <w:b/>
          <w:bCs w:val="0"/>
          <w:i/>
          <w:iCs/>
          <w:sz w:val="14"/>
          <w:szCs w:val="14"/>
        </w:rPr>
        <w:t xml:space="preserve"> </w:t>
      </w:r>
      <w:r w:rsidR="00B470F4">
        <w:rPr>
          <w:b/>
          <w:bCs w:val="0"/>
          <w:i/>
          <w:iCs/>
          <w:sz w:val="14"/>
          <w:szCs w:val="14"/>
        </w:rPr>
        <w:t>8</w:t>
      </w:r>
      <w:r w:rsidRPr="00E16417">
        <w:rPr>
          <w:sz w:val="14"/>
          <w:szCs w:val="14"/>
        </w:rPr>
        <w:t xml:space="preserve"> </w:t>
      </w:r>
      <w:r>
        <w:rPr>
          <w:sz w:val="14"/>
          <w:szCs w:val="14"/>
        </w:rPr>
        <w:t xml:space="preserve">– (a) Test errors vs iteration </w:t>
      </w:r>
      <w:r w:rsidR="007063E8">
        <w:rPr>
          <w:sz w:val="14"/>
          <w:szCs w:val="14"/>
        </w:rPr>
        <w:t>executed by 4 algorithms</w:t>
      </w:r>
      <w:r>
        <w:rPr>
          <w:sz w:val="14"/>
          <w:szCs w:val="14"/>
        </w:rPr>
        <w:t xml:space="preserve"> </w:t>
      </w:r>
      <w:r w:rsidR="007063E8">
        <w:rPr>
          <w:sz w:val="14"/>
          <w:szCs w:val="14"/>
        </w:rPr>
        <w:t xml:space="preserve">and </w:t>
      </w:r>
      <w:r>
        <w:rPr>
          <w:sz w:val="14"/>
          <w:szCs w:val="14"/>
        </w:rPr>
        <w:t xml:space="preserve">(b) </w:t>
      </w:r>
      <w:r w:rsidR="007063E8">
        <w:rPr>
          <w:sz w:val="14"/>
          <w:szCs w:val="14"/>
        </w:rPr>
        <w:t>corresponding required time to converge.</w:t>
      </w:r>
      <w:r>
        <w:rPr>
          <w:sz w:val="14"/>
          <w:szCs w:val="14"/>
        </w:rPr>
        <w:t xml:space="preserve"> </w:t>
      </w:r>
    </w:p>
    <w:p w14:paraId="0FD0DFBD" w14:textId="77777777" w:rsidR="00637CB4" w:rsidRPr="00637CB4" w:rsidRDefault="00E07E0A" w:rsidP="00807243">
      <w:pPr>
        <w:pStyle w:val="Heading1"/>
        <w:numPr>
          <w:ilvl w:val="0"/>
          <w:numId w:val="0"/>
        </w:numPr>
      </w:pPr>
      <w:r>
        <w:t>4</w:t>
      </w:r>
      <w:r w:rsidR="00807243">
        <w:t xml:space="preserve"> </w:t>
      </w:r>
      <w:r w:rsidR="00D308CA">
        <w:t>References</w:t>
      </w:r>
    </w:p>
    <w:p w14:paraId="76B7F458" w14:textId="3EEB215B" w:rsidR="00314FD6" w:rsidRDefault="00E1166F" w:rsidP="00E1166F">
      <w:pPr>
        <w:pStyle w:val="NumberedList"/>
        <w:rPr>
          <w:sz w:val="16"/>
          <w:szCs w:val="16"/>
        </w:rPr>
      </w:pPr>
      <w:hyperlink r:id="rId16" w:history="1">
        <w:r w:rsidRPr="00C81CD6">
          <w:rPr>
            <w:rStyle w:val="Hyperlink"/>
            <w:sz w:val="16"/>
            <w:szCs w:val="16"/>
          </w:rPr>
          <w:t>https://en.wikibooks.org/wiki/Artificial_Intelligence/Search/Iterative_Improvement/Hill_Climbing</w:t>
        </w:r>
      </w:hyperlink>
    </w:p>
    <w:p w14:paraId="4727D0B3" w14:textId="39EA36BA" w:rsidR="00E1166F" w:rsidRDefault="00C13FF9" w:rsidP="00E1166F">
      <w:pPr>
        <w:pStyle w:val="NumberedList"/>
        <w:rPr>
          <w:sz w:val="16"/>
          <w:szCs w:val="16"/>
        </w:rPr>
      </w:pPr>
      <w:hyperlink r:id="rId17" w:history="1">
        <w:r w:rsidRPr="00C81CD6">
          <w:rPr>
            <w:rStyle w:val="Hyperlink"/>
            <w:sz w:val="16"/>
            <w:szCs w:val="16"/>
          </w:rPr>
          <w:t>http://web.mit.edu/dbertsim/www/papers/Optimization/Simulated%20annealing.pdf</w:t>
        </w:r>
      </w:hyperlink>
    </w:p>
    <w:p w14:paraId="3B718A95" w14:textId="72B7BD37" w:rsidR="00C13FF9" w:rsidRDefault="0046416A" w:rsidP="00E1166F">
      <w:pPr>
        <w:pStyle w:val="NumberedList"/>
        <w:rPr>
          <w:sz w:val="16"/>
          <w:szCs w:val="16"/>
        </w:rPr>
      </w:pPr>
      <w:hyperlink r:id="rId18" w:history="1">
        <w:r w:rsidRPr="00C81CD6">
          <w:rPr>
            <w:rStyle w:val="Hyperlink"/>
            <w:sz w:val="16"/>
            <w:szCs w:val="16"/>
          </w:rPr>
          <w:t>https://www.tutorialspoint.com/genetic_algorithms/genetic_algorithms_introduction.htm#:~:text=Genetic%20Algorithm%20(GA)%20is%20a,take%20a%20lifetime%20to%20solve</w:t>
        </w:r>
      </w:hyperlink>
      <w:r w:rsidRPr="0046416A">
        <w:rPr>
          <w:sz w:val="16"/>
          <w:szCs w:val="16"/>
        </w:rPr>
        <w:t>.</w:t>
      </w:r>
    </w:p>
    <w:p w14:paraId="3716EAEA" w14:textId="0F5EA3F4" w:rsidR="0046416A" w:rsidRDefault="001B2346" w:rsidP="00E1166F">
      <w:pPr>
        <w:pStyle w:val="NumberedList"/>
        <w:rPr>
          <w:sz w:val="16"/>
          <w:szCs w:val="16"/>
        </w:rPr>
      </w:pPr>
      <w:hyperlink r:id="rId19" w:history="1">
        <w:r w:rsidRPr="00C81CD6">
          <w:rPr>
            <w:rStyle w:val="Hyperlink"/>
            <w:sz w:val="16"/>
            <w:szCs w:val="16"/>
          </w:rPr>
          <w:t>https://ieeexplore.ieee.org/document/6098783</w:t>
        </w:r>
      </w:hyperlink>
    </w:p>
    <w:p w14:paraId="44E86CF9" w14:textId="390F77C6" w:rsidR="001B195A" w:rsidRPr="000543A3" w:rsidRDefault="001B195A" w:rsidP="00B104F0">
      <w:pPr>
        <w:pStyle w:val="NumberedList"/>
        <w:rPr>
          <w:sz w:val="16"/>
          <w:szCs w:val="16"/>
        </w:rPr>
      </w:pPr>
      <w:hyperlink r:id="rId20" w:history="1">
        <w:r w:rsidRPr="000543A3">
          <w:rPr>
            <w:rStyle w:val="Hyperlink"/>
            <w:sz w:val="16"/>
            <w:szCs w:val="16"/>
          </w:rPr>
          <w:t>https://readthedocs.org/p</w:t>
        </w:r>
        <w:r w:rsidRPr="000543A3">
          <w:rPr>
            <w:rStyle w:val="Hyperlink"/>
            <w:sz w:val="16"/>
            <w:szCs w:val="16"/>
          </w:rPr>
          <w:t>r</w:t>
        </w:r>
        <w:r w:rsidRPr="000543A3">
          <w:rPr>
            <w:rStyle w:val="Hyperlink"/>
            <w:sz w:val="16"/>
            <w:szCs w:val="16"/>
          </w:rPr>
          <w:t>ojects/mlrose/downloads/pdf/stable/</w:t>
        </w:r>
      </w:hyperlink>
    </w:p>
    <w:sectPr w:rsidR="001B195A" w:rsidRPr="000543A3" w:rsidSect="00641ADD">
      <w:headerReference w:type="even" r:id="rId21"/>
      <w:headerReference w:type="default" r:id="rId22"/>
      <w:footerReference w:type="even" r:id="rId23"/>
      <w:footerReference w:type="default" r:id="rId24"/>
      <w:headerReference w:type="first" r:id="rId25"/>
      <w:footerReference w:type="first" r:id="rId26"/>
      <w:pgSz w:w="12240" w:h="15840"/>
      <w:pgMar w:top="1440" w:right="2160" w:bottom="2160" w:left="2160" w:header="720" w:footer="149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FA3ED4" w14:textId="77777777" w:rsidR="00A74506" w:rsidRDefault="00A74506" w:rsidP="00126D77">
      <w:r>
        <w:separator/>
      </w:r>
    </w:p>
  </w:endnote>
  <w:endnote w:type="continuationSeparator" w:id="0">
    <w:p w14:paraId="0DA9CE1C" w14:textId="77777777" w:rsidR="00A74506" w:rsidRDefault="00A74506" w:rsidP="00126D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Palatino Linotype">
    <w:panose1 w:val="02040502050505030304"/>
    <w:charset w:val="00"/>
    <w:family w:val="roman"/>
    <w:pitch w:val="variable"/>
    <w:sig w:usb0="E0000287" w:usb1="40000013" w:usb2="00000000" w:usb3="00000000" w:csb0="0000019F" w:csb1="00000000"/>
  </w:font>
  <w:font w:name="Times New Roman (Headings CS)">
    <w:altName w:val="Times New Roman"/>
    <w:panose1 w:val="020B0604020202020204"/>
    <w:charset w:val="00"/>
    <w:family w:val="roman"/>
    <w:notTrueType/>
    <w:pitch w:val="default"/>
  </w:font>
  <w:font w:name="Minion Pro">
    <w:panose1 w:val="020B0604020202020204"/>
    <w:charset w:val="00"/>
    <w:family w:val="roman"/>
    <w:pitch w:val="variable"/>
    <w:sig w:usb0="E00002AF" w:usb1="5000607B" w:usb2="00000000" w:usb3="00000000" w:csb0="0000009F" w:csb1="00000000"/>
  </w:font>
  <w:font w:name="Times New Roman (Body CS)">
    <w:altName w:val="Times New Roman"/>
    <w:panose1 w:val="020B0604020202020204"/>
    <w:charset w:val="00"/>
    <w:family w:val="roman"/>
    <w:notTrueType/>
    <w:pitch w:val="default"/>
  </w:font>
  <w:font w:name="Courier">
    <w:panose1 w:val="00000000000000000000"/>
    <w:charset w:val="00"/>
    <w:family w:val="auto"/>
    <w:pitch w:val="variable"/>
    <w:sig w:usb0="00000003" w:usb1="00000000" w:usb2="00000000" w:usb3="00000000" w:csb0="00000003" w:csb1="00000000"/>
  </w:font>
  <w:font w:name="Crimson Text">
    <w:panose1 w:val="020B0604020202020204"/>
    <w:charset w:val="4D"/>
    <w:family w:val="auto"/>
    <w:pitch w:val="variable"/>
    <w:sig w:usb0="80000043" w:usb1="40000062"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20950108"/>
      <w:docPartObj>
        <w:docPartGallery w:val="Page Numbers (Bottom of Page)"/>
        <w:docPartUnique/>
      </w:docPartObj>
    </w:sdtPr>
    <w:sdtContent>
      <w:p w14:paraId="3353AA7A" w14:textId="7B4D6E50" w:rsidR="00422426" w:rsidRDefault="00422426" w:rsidP="009668A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40ADAE" w14:textId="77777777" w:rsidR="00422426" w:rsidRDefault="004224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71936286"/>
      <w:docPartObj>
        <w:docPartGallery w:val="Page Numbers (Bottom of Page)"/>
        <w:docPartUnique/>
      </w:docPartObj>
    </w:sdtPr>
    <w:sdtContent>
      <w:p w14:paraId="1EE4DBC6" w14:textId="02C70B0F" w:rsidR="00422426" w:rsidRDefault="00422426" w:rsidP="009668A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2D8B6AE" w14:textId="77777777" w:rsidR="00422426" w:rsidRDefault="004224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2E99D6" w14:textId="77777777" w:rsidR="00422426" w:rsidRDefault="004224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9F6C14" w14:textId="77777777" w:rsidR="00A74506" w:rsidRDefault="00A74506" w:rsidP="0060186D">
      <w:pPr>
        <w:spacing w:after="0" w:line="110" w:lineRule="exact"/>
      </w:pPr>
    </w:p>
  </w:footnote>
  <w:footnote w:type="continuationSeparator" w:id="0">
    <w:p w14:paraId="701EA7EB" w14:textId="77777777" w:rsidR="00A74506" w:rsidRPr="00BB7AEF" w:rsidRDefault="00A74506" w:rsidP="00BB7AEF">
      <w:pPr>
        <w:spacing w:after="0" w:line="20" w:lineRule="exact"/>
        <w:rPr>
          <w:sz w:val="2"/>
        </w:rPr>
      </w:pPr>
    </w:p>
  </w:footnote>
  <w:footnote w:type="continuationNotice" w:id="1">
    <w:p w14:paraId="6532DE53" w14:textId="77777777" w:rsidR="00A74506" w:rsidRPr="00AE67B5" w:rsidRDefault="00A74506" w:rsidP="00AE67B5">
      <w:pPr>
        <w:spacing w:after="0" w:line="20" w:lineRule="exact"/>
        <w:rPr>
          <w:sz w:val="2"/>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10985600"/>
      <w:docPartObj>
        <w:docPartGallery w:val="Page Numbers (Top of Page)"/>
        <w:docPartUnique/>
      </w:docPartObj>
    </w:sdtPr>
    <w:sdtContent>
      <w:p w14:paraId="317A6B06" w14:textId="05D7D4F4" w:rsidR="00422426" w:rsidRDefault="00422426" w:rsidP="009668A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83BD6D" w14:textId="78C850AC" w:rsidR="00422426" w:rsidRDefault="00422426" w:rsidP="0002420C">
    <w:pPr>
      <w:pStyle w:val="Header"/>
      <w:ind w:right="360"/>
      <w:rPr>
        <w:rStyle w:val="PageNumber"/>
      </w:rPr>
    </w:pPr>
  </w:p>
  <w:p w14:paraId="4DC7869B" w14:textId="77777777" w:rsidR="00422426" w:rsidRDefault="00422426" w:rsidP="00126D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B36B99" w14:textId="77777777" w:rsidR="00422426" w:rsidRDefault="00422426" w:rsidP="0002420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1CFAEE" w14:textId="77777777" w:rsidR="00422426" w:rsidRDefault="004224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272837"/>
    <w:multiLevelType w:val="multilevel"/>
    <w:tmpl w:val="8460E436"/>
    <w:lvl w:ilvl="0">
      <w:start w:val="1"/>
      <w:numFmt w:val="decimal"/>
      <w:pStyle w:val="Heading1"/>
      <w:lvlText w:val="%1"/>
      <w:lvlJc w:val="left"/>
      <w:pPr>
        <w:tabs>
          <w:tab w:val="num" w:pos="202"/>
        </w:tabs>
        <w:ind w:left="0" w:firstLine="0"/>
      </w:pPr>
      <w:rPr>
        <w:rFonts w:hint="default"/>
      </w:rPr>
    </w:lvl>
    <w:lvl w:ilvl="1">
      <w:start w:val="1"/>
      <w:numFmt w:val="decimal"/>
      <w:pStyle w:val="Heading2"/>
      <w:lvlText w:val="%1.%2"/>
      <w:lvlJc w:val="left"/>
      <w:pPr>
        <w:tabs>
          <w:tab w:val="num" w:pos="360"/>
        </w:tabs>
        <w:ind w:left="0" w:firstLine="0"/>
      </w:pPr>
      <w:rPr>
        <w:rFonts w:hint="default"/>
      </w:rPr>
    </w:lvl>
    <w:lvl w:ilvl="2">
      <w:start w:val="1"/>
      <w:numFmt w:val="decimal"/>
      <w:pStyle w:val="Heading3"/>
      <w:lvlText w:val="%1.%2.%3"/>
      <w:lvlJc w:val="left"/>
      <w:pPr>
        <w:tabs>
          <w:tab w:val="num" w:pos="518"/>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49E507DF"/>
    <w:multiLevelType w:val="hybridMultilevel"/>
    <w:tmpl w:val="76EE22EA"/>
    <w:lvl w:ilvl="0" w:tplc="C8D41AC0">
      <w:start w:val="1"/>
      <w:numFmt w:val="decimal"/>
      <w:pStyle w:val="FigureCaption"/>
      <w:lvlText w:val="Figure %1—"/>
      <w:lvlJc w:val="left"/>
      <w:pPr>
        <w:ind w:left="1440" w:firstLine="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9D5FC7"/>
    <w:multiLevelType w:val="hybridMultilevel"/>
    <w:tmpl w:val="F9BE760E"/>
    <w:lvl w:ilvl="0" w:tplc="580C3E70">
      <w:start w:val="1"/>
      <w:numFmt w:val="bullet"/>
      <w:pStyle w:val="BulletedList"/>
      <w:lvlText w:val=""/>
      <w:lvlJc w:val="left"/>
      <w:pPr>
        <w:ind w:left="720" w:hanging="360"/>
      </w:pPr>
      <w:rPr>
        <w:rFonts w:ascii="Symbol" w:hAnsi="Symbol" w:hint="default"/>
        <w:b/>
        <w:i w:val="0"/>
        <w:position w:val="-2"/>
        <w:sz w:val="3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CD6426"/>
    <w:multiLevelType w:val="hybridMultilevel"/>
    <w:tmpl w:val="363E5706"/>
    <w:lvl w:ilvl="0" w:tplc="EA44C922">
      <w:start w:val="1"/>
      <w:numFmt w:val="decimal"/>
      <w:pStyle w:val="NumberedList"/>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915BD8"/>
    <w:multiLevelType w:val="hybridMultilevel"/>
    <w:tmpl w:val="FD565E36"/>
    <w:lvl w:ilvl="0" w:tplc="C22EE118">
      <w:start w:val="1"/>
      <w:numFmt w:val="decimal"/>
      <w:pStyle w:val="TableCaption"/>
      <w:lvlText w:val="Table %1 —"/>
      <w:lvlJc w:val="left"/>
      <w:pPr>
        <w:ind w:left="4320" w:firstLine="360"/>
      </w:pPr>
      <w:rPr>
        <w:rFonts w:hint="default"/>
        <w:b/>
        <w:i/>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3"/>
  </w:num>
  <w:num w:numId="2">
    <w:abstractNumId w:val="0"/>
  </w:num>
  <w:num w:numId="3">
    <w:abstractNumId w:val="2"/>
  </w:num>
  <w:num w:numId="4">
    <w:abstractNumId w:val="1"/>
  </w:num>
  <w:num w:numId="5">
    <w:abstractNumId w:val="4"/>
  </w:num>
  <w:num w:numId="6">
    <w:abstractNumId w:val="1"/>
    <w:lvlOverride w:ilvl="0">
      <w:startOverride w:val="1"/>
    </w:lvlOverride>
  </w:num>
  <w:num w:numId="7">
    <w:abstractNumId w:val="0"/>
  </w:num>
  <w:num w:numId="8">
    <w:abstractNumId w:val="1"/>
    <w:lvlOverride w:ilvl="0">
      <w:startOverride w:val="1"/>
    </w:lvlOverride>
  </w:num>
  <w:num w:numId="9">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3"/>
  <w:proofState w:spelling="clean" w:grammar="clean"/>
  <w:attachedTemplate r:id="rId1"/>
  <w:defaultTabStop w:val="720"/>
  <w:autoHyphenation/>
  <w:consecutiveHyphenLimit w:val="2"/>
  <w:doNotHyphenateCaps/>
  <w:defaultTableStyle w:val="JDF"/>
  <w:characterSpacingControl w:val="doNotCompres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D71"/>
    <w:rsid w:val="00000146"/>
    <w:rsid w:val="00002321"/>
    <w:rsid w:val="0000527F"/>
    <w:rsid w:val="00006720"/>
    <w:rsid w:val="000107FF"/>
    <w:rsid w:val="00010A07"/>
    <w:rsid w:val="000115A8"/>
    <w:rsid w:val="00011C43"/>
    <w:rsid w:val="00013F0E"/>
    <w:rsid w:val="000143D7"/>
    <w:rsid w:val="0001545C"/>
    <w:rsid w:val="00015661"/>
    <w:rsid w:val="0001758E"/>
    <w:rsid w:val="000201CB"/>
    <w:rsid w:val="00020CE7"/>
    <w:rsid w:val="000224F2"/>
    <w:rsid w:val="000227CF"/>
    <w:rsid w:val="0002420C"/>
    <w:rsid w:val="00024876"/>
    <w:rsid w:val="00024E50"/>
    <w:rsid w:val="00026AE9"/>
    <w:rsid w:val="00026CB8"/>
    <w:rsid w:val="00030A1C"/>
    <w:rsid w:val="00030F47"/>
    <w:rsid w:val="00031234"/>
    <w:rsid w:val="00031ACE"/>
    <w:rsid w:val="00031E19"/>
    <w:rsid w:val="000323D8"/>
    <w:rsid w:val="000326E2"/>
    <w:rsid w:val="000332F6"/>
    <w:rsid w:val="0003510C"/>
    <w:rsid w:val="000362F9"/>
    <w:rsid w:val="0004097D"/>
    <w:rsid w:val="00042E0C"/>
    <w:rsid w:val="000435DE"/>
    <w:rsid w:val="00043A15"/>
    <w:rsid w:val="00044E2C"/>
    <w:rsid w:val="00045282"/>
    <w:rsid w:val="000454FD"/>
    <w:rsid w:val="000464FA"/>
    <w:rsid w:val="00046A03"/>
    <w:rsid w:val="00053A61"/>
    <w:rsid w:val="000543A3"/>
    <w:rsid w:val="000576D8"/>
    <w:rsid w:val="00060B34"/>
    <w:rsid w:val="00060DEA"/>
    <w:rsid w:val="000613DF"/>
    <w:rsid w:val="000617FF"/>
    <w:rsid w:val="0006274F"/>
    <w:rsid w:val="00062881"/>
    <w:rsid w:val="00064626"/>
    <w:rsid w:val="0006475A"/>
    <w:rsid w:val="00065FBA"/>
    <w:rsid w:val="00071F4D"/>
    <w:rsid w:val="00072470"/>
    <w:rsid w:val="000733EC"/>
    <w:rsid w:val="000736BA"/>
    <w:rsid w:val="00073C4F"/>
    <w:rsid w:val="0007537F"/>
    <w:rsid w:val="000754A5"/>
    <w:rsid w:val="00077849"/>
    <w:rsid w:val="00080B8A"/>
    <w:rsid w:val="00082DC0"/>
    <w:rsid w:val="00084043"/>
    <w:rsid w:val="000842AF"/>
    <w:rsid w:val="0008560D"/>
    <w:rsid w:val="00087679"/>
    <w:rsid w:val="00090663"/>
    <w:rsid w:val="00091B87"/>
    <w:rsid w:val="00091FAC"/>
    <w:rsid w:val="000923D7"/>
    <w:rsid w:val="000945AF"/>
    <w:rsid w:val="00094680"/>
    <w:rsid w:val="00096465"/>
    <w:rsid w:val="000969B1"/>
    <w:rsid w:val="00096F75"/>
    <w:rsid w:val="000A01AF"/>
    <w:rsid w:val="000A418D"/>
    <w:rsid w:val="000A4411"/>
    <w:rsid w:val="000A4C0D"/>
    <w:rsid w:val="000A709A"/>
    <w:rsid w:val="000B0063"/>
    <w:rsid w:val="000B050F"/>
    <w:rsid w:val="000B17F7"/>
    <w:rsid w:val="000B1B4F"/>
    <w:rsid w:val="000B2D53"/>
    <w:rsid w:val="000B6003"/>
    <w:rsid w:val="000B6800"/>
    <w:rsid w:val="000C0BA8"/>
    <w:rsid w:val="000C1B2E"/>
    <w:rsid w:val="000C1C49"/>
    <w:rsid w:val="000C1C64"/>
    <w:rsid w:val="000C3411"/>
    <w:rsid w:val="000C3515"/>
    <w:rsid w:val="000C3604"/>
    <w:rsid w:val="000C415F"/>
    <w:rsid w:val="000C4171"/>
    <w:rsid w:val="000C430C"/>
    <w:rsid w:val="000C4384"/>
    <w:rsid w:val="000C486C"/>
    <w:rsid w:val="000C4A03"/>
    <w:rsid w:val="000C5000"/>
    <w:rsid w:val="000C5174"/>
    <w:rsid w:val="000C5441"/>
    <w:rsid w:val="000C7E07"/>
    <w:rsid w:val="000D0B64"/>
    <w:rsid w:val="000D1C05"/>
    <w:rsid w:val="000D230A"/>
    <w:rsid w:val="000D24B3"/>
    <w:rsid w:val="000D4787"/>
    <w:rsid w:val="000D590C"/>
    <w:rsid w:val="000D6A8A"/>
    <w:rsid w:val="000E1BD8"/>
    <w:rsid w:val="000E1CD7"/>
    <w:rsid w:val="000E236C"/>
    <w:rsid w:val="000E2391"/>
    <w:rsid w:val="000E3B68"/>
    <w:rsid w:val="000E4B49"/>
    <w:rsid w:val="000E6BBF"/>
    <w:rsid w:val="000F48D1"/>
    <w:rsid w:val="000F5ACE"/>
    <w:rsid w:val="000F6C8C"/>
    <w:rsid w:val="000F7644"/>
    <w:rsid w:val="001026FF"/>
    <w:rsid w:val="001061F2"/>
    <w:rsid w:val="00106BC3"/>
    <w:rsid w:val="001106FF"/>
    <w:rsid w:val="00110940"/>
    <w:rsid w:val="00110D00"/>
    <w:rsid w:val="00110D23"/>
    <w:rsid w:val="0011139F"/>
    <w:rsid w:val="00113244"/>
    <w:rsid w:val="00113E03"/>
    <w:rsid w:val="00115639"/>
    <w:rsid w:val="00117110"/>
    <w:rsid w:val="00117ECF"/>
    <w:rsid w:val="00120D06"/>
    <w:rsid w:val="001226B8"/>
    <w:rsid w:val="001227A5"/>
    <w:rsid w:val="00122958"/>
    <w:rsid w:val="00124EC2"/>
    <w:rsid w:val="00126D77"/>
    <w:rsid w:val="001273FB"/>
    <w:rsid w:val="001277BB"/>
    <w:rsid w:val="001327CB"/>
    <w:rsid w:val="00132C54"/>
    <w:rsid w:val="00132FF3"/>
    <w:rsid w:val="00135B1D"/>
    <w:rsid w:val="001366F3"/>
    <w:rsid w:val="00137AC6"/>
    <w:rsid w:val="00141B95"/>
    <w:rsid w:val="00141C0F"/>
    <w:rsid w:val="00145EF9"/>
    <w:rsid w:val="001468F9"/>
    <w:rsid w:val="0014733E"/>
    <w:rsid w:val="00150453"/>
    <w:rsid w:val="001508F7"/>
    <w:rsid w:val="001519A7"/>
    <w:rsid w:val="00151A97"/>
    <w:rsid w:val="00151FB5"/>
    <w:rsid w:val="00155D9A"/>
    <w:rsid w:val="00156F11"/>
    <w:rsid w:val="001609D3"/>
    <w:rsid w:val="00160B76"/>
    <w:rsid w:val="00161673"/>
    <w:rsid w:val="001641AC"/>
    <w:rsid w:val="00164951"/>
    <w:rsid w:val="0016672B"/>
    <w:rsid w:val="00167085"/>
    <w:rsid w:val="0017086D"/>
    <w:rsid w:val="00170E7B"/>
    <w:rsid w:val="0017206B"/>
    <w:rsid w:val="00172F24"/>
    <w:rsid w:val="00173B0C"/>
    <w:rsid w:val="00173D74"/>
    <w:rsid w:val="00173F22"/>
    <w:rsid w:val="00175365"/>
    <w:rsid w:val="00176C48"/>
    <w:rsid w:val="00176FCE"/>
    <w:rsid w:val="00181F32"/>
    <w:rsid w:val="00182071"/>
    <w:rsid w:val="0018382A"/>
    <w:rsid w:val="00183E00"/>
    <w:rsid w:val="001842EB"/>
    <w:rsid w:val="00184E25"/>
    <w:rsid w:val="00185167"/>
    <w:rsid w:val="001879C8"/>
    <w:rsid w:val="00191C71"/>
    <w:rsid w:val="00193F58"/>
    <w:rsid w:val="001942D7"/>
    <w:rsid w:val="00194787"/>
    <w:rsid w:val="001A10F2"/>
    <w:rsid w:val="001A142B"/>
    <w:rsid w:val="001A1AB8"/>
    <w:rsid w:val="001A228E"/>
    <w:rsid w:val="001A4533"/>
    <w:rsid w:val="001A48DF"/>
    <w:rsid w:val="001A573A"/>
    <w:rsid w:val="001A657B"/>
    <w:rsid w:val="001A74B0"/>
    <w:rsid w:val="001B108E"/>
    <w:rsid w:val="001B195A"/>
    <w:rsid w:val="001B2346"/>
    <w:rsid w:val="001B415A"/>
    <w:rsid w:val="001B4724"/>
    <w:rsid w:val="001B4E5F"/>
    <w:rsid w:val="001B681E"/>
    <w:rsid w:val="001B684B"/>
    <w:rsid w:val="001B68D2"/>
    <w:rsid w:val="001B73AC"/>
    <w:rsid w:val="001C00F6"/>
    <w:rsid w:val="001C229E"/>
    <w:rsid w:val="001C2393"/>
    <w:rsid w:val="001C2DD3"/>
    <w:rsid w:val="001C5252"/>
    <w:rsid w:val="001C52FB"/>
    <w:rsid w:val="001C56EF"/>
    <w:rsid w:val="001C5920"/>
    <w:rsid w:val="001C60A6"/>
    <w:rsid w:val="001C6B1F"/>
    <w:rsid w:val="001C737D"/>
    <w:rsid w:val="001C7DFD"/>
    <w:rsid w:val="001C7E2A"/>
    <w:rsid w:val="001D0042"/>
    <w:rsid w:val="001D0341"/>
    <w:rsid w:val="001D15E7"/>
    <w:rsid w:val="001D16A2"/>
    <w:rsid w:val="001D2395"/>
    <w:rsid w:val="001D2B7D"/>
    <w:rsid w:val="001D4DEE"/>
    <w:rsid w:val="001D500E"/>
    <w:rsid w:val="001D59C9"/>
    <w:rsid w:val="001D7AED"/>
    <w:rsid w:val="001D7DCD"/>
    <w:rsid w:val="001E0F5D"/>
    <w:rsid w:val="001E21C6"/>
    <w:rsid w:val="001E265E"/>
    <w:rsid w:val="001E2A54"/>
    <w:rsid w:val="001E30C7"/>
    <w:rsid w:val="001E56D1"/>
    <w:rsid w:val="001E5E5E"/>
    <w:rsid w:val="001F07CB"/>
    <w:rsid w:val="001F1496"/>
    <w:rsid w:val="001F1E50"/>
    <w:rsid w:val="001F2639"/>
    <w:rsid w:val="001F2D2C"/>
    <w:rsid w:val="001F4393"/>
    <w:rsid w:val="001F4AFC"/>
    <w:rsid w:val="001F5005"/>
    <w:rsid w:val="001F5AFD"/>
    <w:rsid w:val="00202B25"/>
    <w:rsid w:val="00203DBD"/>
    <w:rsid w:val="002043C6"/>
    <w:rsid w:val="002052ED"/>
    <w:rsid w:val="00206ACA"/>
    <w:rsid w:val="00210665"/>
    <w:rsid w:val="002109C8"/>
    <w:rsid w:val="002132E3"/>
    <w:rsid w:val="00214C95"/>
    <w:rsid w:val="002167CF"/>
    <w:rsid w:val="002204F9"/>
    <w:rsid w:val="002207CD"/>
    <w:rsid w:val="0022085A"/>
    <w:rsid w:val="00221432"/>
    <w:rsid w:val="00223D65"/>
    <w:rsid w:val="0022524E"/>
    <w:rsid w:val="0022560C"/>
    <w:rsid w:val="00226450"/>
    <w:rsid w:val="0022738A"/>
    <w:rsid w:val="00227B52"/>
    <w:rsid w:val="00232251"/>
    <w:rsid w:val="00236942"/>
    <w:rsid w:val="00236BE1"/>
    <w:rsid w:val="002371FE"/>
    <w:rsid w:val="002375BC"/>
    <w:rsid w:val="0023785A"/>
    <w:rsid w:val="002400A1"/>
    <w:rsid w:val="002405A6"/>
    <w:rsid w:val="0024142B"/>
    <w:rsid w:val="002418FE"/>
    <w:rsid w:val="002429C3"/>
    <w:rsid w:val="00244597"/>
    <w:rsid w:val="00244C89"/>
    <w:rsid w:val="00244DA3"/>
    <w:rsid w:val="002463F6"/>
    <w:rsid w:val="00250FB3"/>
    <w:rsid w:val="00251DA6"/>
    <w:rsid w:val="0025254C"/>
    <w:rsid w:val="002540F0"/>
    <w:rsid w:val="002568B8"/>
    <w:rsid w:val="00257B56"/>
    <w:rsid w:val="00260A81"/>
    <w:rsid w:val="0026126F"/>
    <w:rsid w:val="00261646"/>
    <w:rsid w:val="002627A2"/>
    <w:rsid w:val="00262DB7"/>
    <w:rsid w:val="002655BC"/>
    <w:rsid w:val="00266C96"/>
    <w:rsid w:val="00270834"/>
    <w:rsid w:val="00270B7A"/>
    <w:rsid w:val="0027188D"/>
    <w:rsid w:val="00271FF2"/>
    <w:rsid w:val="00272991"/>
    <w:rsid w:val="0027648D"/>
    <w:rsid w:val="00280650"/>
    <w:rsid w:val="00280A6F"/>
    <w:rsid w:val="00281FCB"/>
    <w:rsid w:val="00282B2E"/>
    <w:rsid w:val="00282B86"/>
    <w:rsid w:val="002839B1"/>
    <w:rsid w:val="00283B25"/>
    <w:rsid w:val="0028491E"/>
    <w:rsid w:val="00286B91"/>
    <w:rsid w:val="00287386"/>
    <w:rsid w:val="00290C7E"/>
    <w:rsid w:val="00290E84"/>
    <w:rsid w:val="00291430"/>
    <w:rsid w:val="00292B1B"/>
    <w:rsid w:val="00293617"/>
    <w:rsid w:val="00293BC0"/>
    <w:rsid w:val="00293D06"/>
    <w:rsid w:val="0029457A"/>
    <w:rsid w:val="00294697"/>
    <w:rsid w:val="002948EC"/>
    <w:rsid w:val="0029613D"/>
    <w:rsid w:val="0029645B"/>
    <w:rsid w:val="002968D9"/>
    <w:rsid w:val="002A09D4"/>
    <w:rsid w:val="002A1995"/>
    <w:rsid w:val="002A346E"/>
    <w:rsid w:val="002A529F"/>
    <w:rsid w:val="002B1C35"/>
    <w:rsid w:val="002B2730"/>
    <w:rsid w:val="002B3350"/>
    <w:rsid w:val="002B4626"/>
    <w:rsid w:val="002B63CA"/>
    <w:rsid w:val="002B64D6"/>
    <w:rsid w:val="002B7638"/>
    <w:rsid w:val="002B7FCB"/>
    <w:rsid w:val="002C10B1"/>
    <w:rsid w:val="002C1730"/>
    <w:rsid w:val="002C1A73"/>
    <w:rsid w:val="002C231C"/>
    <w:rsid w:val="002C2EA0"/>
    <w:rsid w:val="002C30E1"/>
    <w:rsid w:val="002C4F43"/>
    <w:rsid w:val="002C6457"/>
    <w:rsid w:val="002C68EC"/>
    <w:rsid w:val="002C6B79"/>
    <w:rsid w:val="002D05A5"/>
    <w:rsid w:val="002D1C75"/>
    <w:rsid w:val="002D5B6B"/>
    <w:rsid w:val="002D71BC"/>
    <w:rsid w:val="002E073F"/>
    <w:rsid w:val="002E16AB"/>
    <w:rsid w:val="002E1742"/>
    <w:rsid w:val="002E20C6"/>
    <w:rsid w:val="002E3618"/>
    <w:rsid w:val="002E3F1B"/>
    <w:rsid w:val="002E47E0"/>
    <w:rsid w:val="002E486D"/>
    <w:rsid w:val="002E4DCD"/>
    <w:rsid w:val="002E7E4F"/>
    <w:rsid w:val="002F1457"/>
    <w:rsid w:val="002F4132"/>
    <w:rsid w:val="002F4298"/>
    <w:rsid w:val="002F4366"/>
    <w:rsid w:val="002F4D44"/>
    <w:rsid w:val="002F5798"/>
    <w:rsid w:val="002F5D9D"/>
    <w:rsid w:val="002F7302"/>
    <w:rsid w:val="002F7BA8"/>
    <w:rsid w:val="00301A2B"/>
    <w:rsid w:val="00301E06"/>
    <w:rsid w:val="003024C0"/>
    <w:rsid w:val="00302B13"/>
    <w:rsid w:val="003031BB"/>
    <w:rsid w:val="003038EE"/>
    <w:rsid w:val="00303B10"/>
    <w:rsid w:val="00303D72"/>
    <w:rsid w:val="00304084"/>
    <w:rsid w:val="003044BB"/>
    <w:rsid w:val="00305A9E"/>
    <w:rsid w:val="00305E63"/>
    <w:rsid w:val="003061EB"/>
    <w:rsid w:val="00306882"/>
    <w:rsid w:val="0030759B"/>
    <w:rsid w:val="00307C0E"/>
    <w:rsid w:val="003112D2"/>
    <w:rsid w:val="0031149D"/>
    <w:rsid w:val="003114FF"/>
    <w:rsid w:val="003122F9"/>
    <w:rsid w:val="003125D2"/>
    <w:rsid w:val="00312B37"/>
    <w:rsid w:val="00314FD6"/>
    <w:rsid w:val="0031654F"/>
    <w:rsid w:val="0031675A"/>
    <w:rsid w:val="00317D72"/>
    <w:rsid w:val="003208FB"/>
    <w:rsid w:val="00320984"/>
    <w:rsid w:val="00323EB1"/>
    <w:rsid w:val="003251C1"/>
    <w:rsid w:val="0032532E"/>
    <w:rsid w:val="003259C7"/>
    <w:rsid w:val="0032633E"/>
    <w:rsid w:val="00326A4F"/>
    <w:rsid w:val="00327186"/>
    <w:rsid w:val="00330012"/>
    <w:rsid w:val="00332735"/>
    <w:rsid w:val="00333C4D"/>
    <w:rsid w:val="00334E31"/>
    <w:rsid w:val="003358F6"/>
    <w:rsid w:val="003409F5"/>
    <w:rsid w:val="00340B08"/>
    <w:rsid w:val="00340E1C"/>
    <w:rsid w:val="00342A3A"/>
    <w:rsid w:val="00342ECF"/>
    <w:rsid w:val="00342F8E"/>
    <w:rsid w:val="0034660B"/>
    <w:rsid w:val="00347812"/>
    <w:rsid w:val="003507D5"/>
    <w:rsid w:val="00351C5A"/>
    <w:rsid w:val="00352704"/>
    <w:rsid w:val="00352BDA"/>
    <w:rsid w:val="00353B50"/>
    <w:rsid w:val="00353B6A"/>
    <w:rsid w:val="0035514F"/>
    <w:rsid w:val="00356F39"/>
    <w:rsid w:val="0035711B"/>
    <w:rsid w:val="00360939"/>
    <w:rsid w:val="00361865"/>
    <w:rsid w:val="00361A3E"/>
    <w:rsid w:val="003632C3"/>
    <w:rsid w:val="00363C45"/>
    <w:rsid w:val="00366883"/>
    <w:rsid w:val="00366B2D"/>
    <w:rsid w:val="00367D73"/>
    <w:rsid w:val="00370DCB"/>
    <w:rsid w:val="00370F79"/>
    <w:rsid w:val="00372A70"/>
    <w:rsid w:val="00372CF3"/>
    <w:rsid w:val="00373528"/>
    <w:rsid w:val="00373663"/>
    <w:rsid w:val="0037558A"/>
    <w:rsid w:val="00375FF8"/>
    <w:rsid w:val="00381706"/>
    <w:rsid w:val="00381C41"/>
    <w:rsid w:val="003823E1"/>
    <w:rsid w:val="003825F5"/>
    <w:rsid w:val="00383338"/>
    <w:rsid w:val="00385D86"/>
    <w:rsid w:val="00390FA2"/>
    <w:rsid w:val="00394516"/>
    <w:rsid w:val="00394E3E"/>
    <w:rsid w:val="003961A6"/>
    <w:rsid w:val="003965CB"/>
    <w:rsid w:val="00396AD5"/>
    <w:rsid w:val="003A46EA"/>
    <w:rsid w:val="003A4970"/>
    <w:rsid w:val="003A62EB"/>
    <w:rsid w:val="003A7D06"/>
    <w:rsid w:val="003B00FF"/>
    <w:rsid w:val="003B054D"/>
    <w:rsid w:val="003B0B8B"/>
    <w:rsid w:val="003B4A52"/>
    <w:rsid w:val="003B4D94"/>
    <w:rsid w:val="003B5280"/>
    <w:rsid w:val="003B7097"/>
    <w:rsid w:val="003B7F2C"/>
    <w:rsid w:val="003C2E77"/>
    <w:rsid w:val="003C3139"/>
    <w:rsid w:val="003C529A"/>
    <w:rsid w:val="003C667E"/>
    <w:rsid w:val="003D0ED4"/>
    <w:rsid w:val="003D2848"/>
    <w:rsid w:val="003D5CE7"/>
    <w:rsid w:val="003D6955"/>
    <w:rsid w:val="003D6A3F"/>
    <w:rsid w:val="003E098F"/>
    <w:rsid w:val="003E108E"/>
    <w:rsid w:val="003E208F"/>
    <w:rsid w:val="003E21C6"/>
    <w:rsid w:val="003E29BC"/>
    <w:rsid w:val="003E4735"/>
    <w:rsid w:val="003E687F"/>
    <w:rsid w:val="003E7050"/>
    <w:rsid w:val="003F0344"/>
    <w:rsid w:val="003F106D"/>
    <w:rsid w:val="003F6690"/>
    <w:rsid w:val="003F7B8C"/>
    <w:rsid w:val="004027C6"/>
    <w:rsid w:val="0040447E"/>
    <w:rsid w:val="004053D4"/>
    <w:rsid w:val="00407341"/>
    <w:rsid w:val="004075D5"/>
    <w:rsid w:val="004078D4"/>
    <w:rsid w:val="004132B8"/>
    <w:rsid w:val="0041391B"/>
    <w:rsid w:val="00413987"/>
    <w:rsid w:val="00414A39"/>
    <w:rsid w:val="004156C8"/>
    <w:rsid w:val="00417291"/>
    <w:rsid w:val="00417F0E"/>
    <w:rsid w:val="00422420"/>
    <w:rsid w:val="00422426"/>
    <w:rsid w:val="00422A19"/>
    <w:rsid w:val="00422BCE"/>
    <w:rsid w:val="004232A3"/>
    <w:rsid w:val="00423ADC"/>
    <w:rsid w:val="00423BBC"/>
    <w:rsid w:val="0042426E"/>
    <w:rsid w:val="004248B1"/>
    <w:rsid w:val="00425980"/>
    <w:rsid w:val="00425FB1"/>
    <w:rsid w:val="00426676"/>
    <w:rsid w:val="0043003F"/>
    <w:rsid w:val="0043014A"/>
    <w:rsid w:val="0043030F"/>
    <w:rsid w:val="0043107E"/>
    <w:rsid w:val="004312E4"/>
    <w:rsid w:val="00431D54"/>
    <w:rsid w:val="004354BA"/>
    <w:rsid w:val="004379B7"/>
    <w:rsid w:val="00442480"/>
    <w:rsid w:val="00443D14"/>
    <w:rsid w:val="00445C8E"/>
    <w:rsid w:val="00446407"/>
    <w:rsid w:val="004504AE"/>
    <w:rsid w:val="00450874"/>
    <w:rsid w:val="004508B1"/>
    <w:rsid w:val="00451B4A"/>
    <w:rsid w:val="0045227F"/>
    <w:rsid w:val="0045390F"/>
    <w:rsid w:val="00453ACB"/>
    <w:rsid w:val="00454823"/>
    <w:rsid w:val="0045755B"/>
    <w:rsid w:val="00460451"/>
    <w:rsid w:val="004607F2"/>
    <w:rsid w:val="00463D6D"/>
    <w:rsid w:val="0046416A"/>
    <w:rsid w:val="00464893"/>
    <w:rsid w:val="004676C6"/>
    <w:rsid w:val="00470BE1"/>
    <w:rsid w:val="00470D9A"/>
    <w:rsid w:val="0047173B"/>
    <w:rsid w:val="00471A3C"/>
    <w:rsid w:val="00471EEA"/>
    <w:rsid w:val="00472536"/>
    <w:rsid w:val="004757F8"/>
    <w:rsid w:val="004771C4"/>
    <w:rsid w:val="00477869"/>
    <w:rsid w:val="00480D3E"/>
    <w:rsid w:val="004828E3"/>
    <w:rsid w:val="00482E92"/>
    <w:rsid w:val="004838FC"/>
    <w:rsid w:val="00491955"/>
    <w:rsid w:val="00491C67"/>
    <w:rsid w:val="00492688"/>
    <w:rsid w:val="004939A8"/>
    <w:rsid w:val="00493F27"/>
    <w:rsid w:val="004948E5"/>
    <w:rsid w:val="00495518"/>
    <w:rsid w:val="00495608"/>
    <w:rsid w:val="00496662"/>
    <w:rsid w:val="004A0092"/>
    <w:rsid w:val="004A11B2"/>
    <w:rsid w:val="004A25C9"/>
    <w:rsid w:val="004A3E2E"/>
    <w:rsid w:val="004A3E87"/>
    <w:rsid w:val="004A49BA"/>
    <w:rsid w:val="004A639B"/>
    <w:rsid w:val="004A7057"/>
    <w:rsid w:val="004B0181"/>
    <w:rsid w:val="004B19DE"/>
    <w:rsid w:val="004B1B29"/>
    <w:rsid w:val="004B1D04"/>
    <w:rsid w:val="004B2D19"/>
    <w:rsid w:val="004B346F"/>
    <w:rsid w:val="004B34FD"/>
    <w:rsid w:val="004B4215"/>
    <w:rsid w:val="004B4D60"/>
    <w:rsid w:val="004B73FA"/>
    <w:rsid w:val="004B75CF"/>
    <w:rsid w:val="004B76B2"/>
    <w:rsid w:val="004C019E"/>
    <w:rsid w:val="004C1C3A"/>
    <w:rsid w:val="004C32D9"/>
    <w:rsid w:val="004C3F46"/>
    <w:rsid w:val="004C5054"/>
    <w:rsid w:val="004C5176"/>
    <w:rsid w:val="004C7019"/>
    <w:rsid w:val="004D3A86"/>
    <w:rsid w:val="004E422C"/>
    <w:rsid w:val="004E725D"/>
    <w:rsid w:val="004F0C8B"/>
    <w:rsid w:val="004F2849"/>
    <w:rsid w:val="004F59AE"/>
    <w:rsid w:val="004F664B"/>
    <w:rsid w:val="004F6A63"/>
    <w:rsid w:val="00502361"/>
    <w:rsid w:val="0050283F"/>
    <w:rsid w:val="00504524"/>
    <w:rsid w:val="005047C1"/>
    <w:rsid w:val="00505227"/>
    <w:rsid w:val="005059DA"/>
    <w:rsid w:val="00505A7B"/>
    <w:rsid w:val="0050660D"/>
    <w:rsid w:val="005075D1"/>
    <w:rsid w:val="00507A8F"/>
    <w:rsid w:val="00510B25"/>
    <w:rsid w:val="00511091"/>
    <w:rsid w:val="00511B15"/>
    <w:rsid w:val="00512A74"/>
    <w:rsid w:val="0051349A"/>
    <w:rsid w:val="0051354B"/>
    <w:rsid w:val="0051368A"/>
    <w:rsid w:val="00513F4E"/>
    <w:rsid w:val="00515019"/>
    <w:rsid w:val="00515652"/>
    <w:rsid w:val="005163FD"/>
    <w:rsid w:val="00516B77"/>
    <w:rsid w:val="00517E63"/>
    <w:rsid w:val="005201DE"/>
    <w:rsid w:val="005206F5"/>
    <w:rsid w:val="00520730"/>
    <w:rsid w:val="005210CA"/>
    <w:rsid w:val="005222B7"/>
    <w:rsid w:val="00522E78"/>
    <w:rsid w:val="00524285"/>
    <w:rsid w:val="005253BF"/>
    <w:rsid w:val="005256E3"/>
    <w:rsid w:val="005258D7"/>
    <w:rsid w:val="00525B65"/>
    <w:rsid w:val="00525F81"/>
    <w:rsid w:val="00526ACA"/>
    <w:rsid w:val="005304FB"/>
    <w:rsid w:val="00531052"/>
    <w:rsid w:val="00531346"/>
    <w:rsid w:val="005316DA"/>
    <w:rsid w:val="00531C40"/>
    <w:rsid w:val="0053288B"/>
    <w:rsid w:val="00532BC0"/>
    <w:rsid w:val="005332DA"/>
    <w:rsid w:val="00535068"/>
    <w:rsid w:val="005351A8"/>
    <w:rsid w:val="005360A6"/>
    <w:rsid w:val="0053613D"/>
    <w:rsid w:val="005369E2"/>
    <w:rsid w:val="0053719B"/>
    <w:rsid w:val="0053777E"/>
    <w:rsid w:val="00537D4C"/>
    <w:rsid w:val="0054029E"/>
    <w:rsid w:val="005436CB"/>
    <w:rsid w:val="00543C38"/>
    <w:rsid w:val="00544939"/>
    <w:rsid w:val="00546284"/>
    <w:rsid w:val="00547E40"/>
    <w:rsid w:val="00550582"/>
    <w:rsid w:val="00550BD2"/>
    <w:rsid w:val="0055158D"/>
    <w:rsid w:val="0055262F"/>
    <w:rsid w:val="005548CE"/>
    <w:rsid w:val="00554E72"/>
    <w:rsid w:val="0055510F"/>
    <w:rsid w:val="00555DF3"/>
    <w:rsid w:val="005568AA"/>
    <w:rsid w:val="00556A31"/>
    <w:rsid w:val="00560E4C"/>
    <w:rsid w:val="005640E0"/>
    <w:rsid w:val="00564E59"/>
    <w:rsid w:val="005663AE"/>
    <w:rsid w:val="005704B7"/>
    <w:rsid w:val="00570AF1"/>
    <w:rsid w:val="005710B4"/>
    <w:rsid w:val="00571AF4"/>
    <w:rsid w:val="00572228"/>
    <w:rsid w:val="00572457"/>
    <w:rsid w:val="00572C26"/>
    <w:rsid w:val="00573057"/>
    <w:rsid w:val="00574BFB"/>
    <w:rsid w:val="00575049"/>
    <w:rsid w:val="005776FB"/>
    <w:rsid w:val="0058014E"/>
    <w:rsid w:val="00580985"/>
    <w:rsid w:val="00580D8A"/>
    <w:rsid w:val="00582118"/>
    <w:rsid w:val="005837F3"/>
    <w:rsid w:val="005838F8"/>
    <w:rsid w:val="00585205"/>
    <w:rsid w:val="005868F6"/>
    <w:rsid w:val="00587238"/>
    <w:rsid w:val="00590211"/>
    <w:rsid w:val="00593F5F"/>
    <w:rsid w:val="005946D4"/>
    <w:rsid w:val="0059530D"/>
    <w:rsid w:val="005961B9"/>
    <w:rsid w:val="005967B4"/>
    <w:rsid w:val="00597142"/>
    <w:rsid w:val="005972E3"/>
    <w:rsid w:val="005A3383"/>
    <w:rsid w:val="005A4AEA"/>
    <w:rsid w:val="005A6147"/>
    <w:rsid w:val="005A67C5"/>
    <w:rsid w:val="005A6B90"/>
    <w:rsid w:val="005A757A"/>
    <w:rsid w:val="005B03D3"/>
    <w:rsid w:val="005B0A9F"/>
    <w:rsid w:val="005B33C9"/>
    <w:rsid w:val="005B373B"/>
    <w:rsid w:val="005B5D1D"/>
    <w:rsid w:val="005B6796"/>
    <w:rsid w:val="005B7109"/>
    <w:rsid w:val="005B7126"/>
    <w:rsid w:val="005B78FB"/>
    <w:rsid w:val="005C15AC"/>
    <w:rsid w:val="005C20EF"/>
    <w:rsid w:val="005C234F"/>
    <w:rsid w:val="005C277F"/>
    <w:rsid w:val="005C35A0"/>
    <w:rsid w:val="005C44D9"/>
    <w:rsid w:val="005C5B9C"/>
    <w:rsid w:val="005C61A3"/>
    <w:rsid w:val="005C6911"/>
    <w:rsid w:val="005C7195"/>
    <w:rsid w:val="005C7986"/>
    <w:rsid w:val="005D282F"/>
    <w:rsid w:val="005D2A31"/>
    <w:rsid w:val="005D618E"/>
    <w:rsid w:val="005E3428"/>
    <w:rsid w:val="005E41E0"/>
    <w:rsid w:val="005E5600"/>
    <w:rsid w:val="005E7273"/>
    <w:rsid w:val="005E7F37"/>
    <w:rsid w:val="005F0DE2"/>
    <w:rsid w:val="005F27A6"/>
    <w:rsid w:val="005F44C5"/>
    <w:rsid w:val="005F58FB"/>
    <w:rsid w:val="005F592D"/>
    <w:rsid w:val="005F6C9B"/>
    <w:rsid w:val="005F7894"/>
    <w:rsid w:val="006001D5"/>
    <w:rsid w:val="0060098C"/>
    <w:rsid w:val="0060186D"/>
    <w:rsid w:val="00601AF3"/>
    <w:rsid w:val="006038FC"/>
    <w:rsid w:val="00603AFF"/>
    <w:rsid w:val="0060451B"/>
    <w:rsid w:val="00604BAA"/>
    <w:rsid w:val="006074C2"/>
    <w:rsid w:val="0060759C"/>
    <w:rsid w:val="006078B1"/>
    <w:rsid w:val="00607928"/>
    <w:rsid w:val="00610FD9"/>
    <w:rsid w:val="00611EDA"/>
    <w:rsid w:val="00613F41"/>
    <w:rsid w:val="00613F6B"/>
    <w:rsid w:val="006173D6"/>
    <w:rsid w:val="0062248D"/>
    <w:rsid w:val="006239DF"/>
    <w:rsid w:val="00623CC4"/>
    <w:rsid w:val="00624C79"/>
    <w:rsid w:val="0062657D"/>
    <w:rsid w:val="00627A0B"/>
    <w:rsid w:val="0063011B"/>
    <w:rsid w:val="00631C61"/>
    <w:rsid w:val="00633040"/>
    <w:rsid w:val="00633795"/>
    <w:rsid w:val="00633FF5"/>
    <w:rsid w:val="00634D60"/>
    <w:rsid w:val="0063503D"/>
    <w:rsid w:val="00635310"/>
    <w:rsid w:val="00636990"/>
    <w:rsid w:val="00637CB4"/>
    <w:rsid w:val="006403FC"/>
    <w:rsid w:val="00641ADD"/>
    <w:rsid w:val="0064304E"/>
    <w:rsid w:val="00645E4C"/>
    <w:rsid w:val="00647DDE"/>
    <w:rsid w:val="00647F1D"/>
    <w:rsid w:val="00650BBA"/>
    <w:rsid w:val="0065221C"/>
    <w:rsid w:val="00652C9E"/>
    <w:rsid w:val="00652FE8"/>
    <w:rsid w:val="0065371B"/>
    <w:rsid w:val="006542D6"/>
    <w:rsid w:val="00656180"/>
    <w:rsid w:val="00656EF8"/>
    <w:rsid w:val="00661942"/>
    <w:rsid w:val="00661E5A"/>
    <w:rsid w:val="00662DA8"/>
    <w:rsid w:val="00663701"/>
    <w:rsid w:val="006650DC"/>
    <w:rsid w:val="006666B5"/>
    <w:rsid w:val="00667ADA"/>
    <w:rsid w:val="00670915"/>
    <w:rsid w:val="006711CF"/>
    <w:rsid w:val="006713C5"/>
    <w:rsid w:val="00671B18"/>
    <w:rsid w:val="00671CC0"/>
    <w:rsid w:val="0067327C"/>
    <w:rsid w:val="006743E5"/>
    <w:rsid w:val="00674519"/>
    <w:rsid w:val="00674DBB"/>
    <w:rsid w:val="006808C3"/>
    <w:rsid w:val="006809D2"/>
    <w:rsid w:val="00681B94"/>
    <w:rsid w:val="006833E5"/>
    <w:rsid w:val="00683F4F"/>
    <w:rsid w:val="00684943"/>
    <w:rsid w:val="00685179"/>
    <w:rsid w:val="006854EC"/>
    <w:rsid w:val="00685DB6"/>
    <w:rsid w:val="00685EEB"/>
    <w:rsid w:val="0068600F"/>
    <w:rsid w:val="006878DF"/>
    <w:rsid w:val="006949CE"/>
    <w:rsid w:val="006966E3"/>
    <w:rsid w:val="0069768B"/>
    <w:rsid w:val="006A0267"/>
    <w:rsid w:val="006A3962"/>
    <w:rsid w:val="006A46B2"/>
    <w:rsid w:val="006A4963"/>
    <w:rsid w:val="006A5966"/>
    <w:rsid w:val="006A5CC2"/>
    <w:rsid w:val="006A7604"/>
    <w:rsid w:val="006B28CA"/>
    <w:rsid w:val="006B469E"/>
    <w:rsid w:val="006B5AF0"/>
    <w:rsid w:val="006B6F93"/>
    <w:rsid w:val="006B7398"/>
    <w:rsid w:val="006B7CA6"/>
    <w:rsid w:val="006B7F0F"/>
    <w:rsid w:val="006B7F4F"/>
    <w:rsid w:val="006C0765"/>
    <w:rsid w:val="006C193A"/>
    <w:rsid w:val="006C1FEE"/>
    <w:rsid w:val="006C3D5C"/>
    <w:rsid w:val="006C500F"/>
    <w:rsid w:val="006C5E67"/>
    <w:rsid w:val="006D0319"/>
    <w:rsid w:val="006D2120"/>
    <w:rsid w:val="006D3558"/>
    <w:rsid w:val="006D6EA5"/>
    <w:rsid w:val="006D7E6A"/>
    <w:rsid w:val="006E0CCD"/>
    <w:rsid w:val="006E1AD7"/>
    <w:rsid w:val="006E1F43"/>
    <w:rsid w:val="006E2A9F"/>
    <w:rsid w:val="006E2CDA"/>
    <w:rsid w:val="006E3D66"/>
    <w:rsid w:val="006E4576"/>
    <w:rsid w:val="006E6141"/>
    <w:rsid w:val="006E6FF9"/>
    <w:rsid w:val="006E742D"/>
    <w:rsid w:val="006E7C31"/>
    <w:rsid w:val="006F6223"/>
    <w:rsid w:val="006F6F00"/>
    <w:rsid w:val="007008BF"/>
    <w:rsid w:val="00703884"/>
    <w:rsid w:val="0070506F"/>
    <w:rsid w:val="0070617C"/>
    <w:rsid w:val="007063E8"/>
    <w:rsid w:val="007070F0"/>
    <w:rsid w:val="00711872"/>
    <w:rsid w:val="00712ED4"/>
    <w:rsid w:val="00714FC8"/>
    <w:rsid w:val="007154B3"/>
    <w:rsid w:val="007158DD"/>
    <w:rsid w:val="00716A64"/>
    <w:rsid w:val="0071719B"/>
    <w:rsid w:val="007173A1"/>
    <w:rsid w:val="0072026B"/>
    <w:rsid w:val="00720795"/>
    <w:rsid w:val="00722529"/>
    <w:rsid w:val="00723076"/>
    <w:rsid w:val="00723246"/>
    <w:rsid w:val="00723B25"/>
    <w:rsid w:val="00724411"/>
    <w:rsid w:val="0072656C"/>
    <w:rsid w:val="00727D87"/>
    <w:rsid w:val="007338C9"/>
    <w:rsid w:val="00734740"/>
    <w:rsid w:val="007361B1"/>
    <w:rsid w:val="007371B1"/>
    <w:rsid w:val="00737310"/>
    <w:rsid w:val="00740709"/>
    <w:rsid w:val="007457C2"/>
    <w:rsid w:val="007462DF"/>
    <w:rsid w:val="0074738A"/>
    <w:rsid w:val="00753150"/>
    <w:rsid w:val="00753C68"/>
    <w:rsid w:val="0075498F"/>
    <w:rsid w:val="00755175"/>
    <w:rsid w:val="007553D5"/>
    <w:rsid w:val="00756FB2"/>
    <w:rsid w:val="00757391"/>
    <w:rsid w:val="00760B7B"/>
    <w:rsid w:val="00762612"/>
    <w:rsid w:val="00762B76"/>
    <w:rsid w:val="00763478"/>
    <w:rsid w:val="007640DD"/>
    <w:rsid w:val="00764914"/>
    <w:rsid w:val="00764E0F"/>
    <w:rsid w:val="00765837"/>
    <w:rsid w:val="00766C59"/>
    <w:rsid w:val="007672CC"/>
    <w:rsid w:val="0077136A"/>
    <w:rsid w:val="0077229B"/>
    <w:rsid w:val="00773A55"/>
    <w:rsid w:val="00774B32"/>
    <w:rsid w:val="00775CE8"/>
    <w:rsid w:val="00776736"/>
    <w:rsid w:val="007776CD"/>
    <w:rsid w:val="0078111A"/>
    <w:rsid w:val="007831D8"/>
    <w:rsid w:val="00783A6E"/>
    <w:rsid w:val="00784B78"/>
    <w:rsid w:val="00786AA8"/>
    <w:rsid w:val="007878D4"/>
    <w:rsid w:val="00793659"/>
    <w:rsid w:val="00795109"/>
    <w:rsid w:val="007A092D"/>
    <w:rsid w:val="007A3CCE"/>
    <w:rsid w:val="007A4B7C"/>
    <w:rsid w:val="007A6738"/>
    <w:rsid w:val="007A6994"/>
    <w:rsid w:val="007A6F58"/>
    <w:rsid w:val="007A71BC"/>
    <w:rsid w:val="007A7DD5"/>
    <w:rsid w:val="007B097F"/>
    <w:rsid w:val="007B0FC8"/>
    <w:rsid w:val="007B18A8"/>
    <w:rsid w:val="007B23CA"/>
    <w:rsid w:val="007B3252"/>
    <w:rsid w:val="007B6574"/>
    <w:rsid w:val="007B69EF"/>
    <w:rsid w:val="007B7559"/>
    <w:rsid w:val="007C1D77"/>
    <w:rsid w:val="007C2231"/>
    <w:rsid w:val="007C3FE3"/>
    <w:rsid w:val="007C4EA1"/>
    <w:rsid w:val="007C52BA"/>
    <w:rsid w:val="007C5EC0"/>
    <w:rsid w:val="007C6F0E"/>
    <w:rsid w:val="007C7506"/>
    <w:rsid w:val="007D0058"/>
    <w:rsid w:val="007D1A60"/>
    <w:rsid w:val="007D1EA5"/>
    <w:rsid w:val="007D1F82"/>
    <w:rsid w:val="007D27D4"/>
    <w:rsid w:val="007D4248"/>
    <w:rsid w:val="007D5DB3"/>
    <w:rsid w:val="007D6D53"/>
    <w:rsid w:val="007E087F"/>
    <w:rsid w:val="007E1A24"/>
    <w:rsid w:val="007E2355"/>
    <w:rsid w:val="007E28EB"/>
    <w:rsid w:val="007E3583"/>
    <w:rsid w:val="007E579F"/>
    <w:rsid w:val="007F25D3"/>
    <w:rsid w:val="007F4A49"/>
    <w:rsid w:val="007F5FD8"/>
    <w:rsid w:val="007F6D17"/>
    <w:rsid w:val="007F6F9E"/>
    <w:rsid w:val="00805D71"/>
    <w:rsid w:val="0080655F"/>
    <w:rsid w:val="008065ED"/>
    <w:rsid w:val="00807243"/>
    <w:rsid w:val="008079BE"/>
    <w:rsid w:val="00807E08"/>
    <w:rsid w:val="0081146A"/>
    <w:rsid w:val="00813C7D"/>
    <w:rsid w:val="00813FA9"/>
    <w:rsid w:val="00814B73"/>
    <w:rsid w:val="0081585B"/>
    <w:rsid w:val="008160F6"/>
    <w:rsid w:val="00817413"/>
    <w:rsid w:val="00817430"/>
    <w:rsid w:val="00820355"/>
    <w:rsid w:val="00821BA3"/>
    <w:rsid w:val="00822CA9"/>
    <w:rsid w:val="00823FFC"/>
    <w:rsid w:val="00824049"/>
    <w:rsid w:val="008244BC"/>
    <w:rsid w:val="008258A5"/>
    <w:rsid w:val="008259A9"/>
    <w:rsid w:val="008279E3"/>
    <w:rsid w:val="00830471"/>
    <w:rsid w:val="0083055C"/>
    <w:rsid w:val="00831C5D"/>
    <w:rsid w:val="008323C8"/>
    <w:rsid w:val="008327FA"/>
    <w:rsid w:val="00832B1C"/>
    <w:rsid w:val="00833BFD"/>
    <w:rsid w:val="00835B63"/>
    <w:rsid w:val="00841265"/>
    <w:rsid w:val="0084188C"/>
    <w:rsid w:val="00841A3F"/>
    <w:rsid w:val="008423FC"/>
    <w:rsid w:val="00843A39"/>
    <w:rsid w:val="00843C57"/>
    <w:rsid w:val="00843FC3"/>
    <w:rsid w:val="008473D6"/>
    <w:rsid w:val="008473FD"/>
    <w:rsid w:val="00847761"/>
    <w:rsid w:val="00851223"/>
    <w:rsid w:val="0085171E"/>
    <w:rsid w:val="00853006"/>
    <w:rsid w:val="0085327E"/>
    <w:rsid w:val="0085378C"/>
    <w:rsid w:val="00854832"/>
    <w:rsid w:val="00854A8E"/>
    <w:rsid w:val="00856463"/>
    <w:rsid w:val="0085667C"/>
    <w:rsid w:val="00856868"/>
    <w:rsid w:val="008568A3"/>
    <w:rsid w:val="00857B54"/>
    <w:rsid w:val="00860227"/>
    <w:rsid w:val="00860574"/>
    <w:rsid w:val="00860A57"/>
    <w:rsid w:val="00860CA0"/>
    <w:rsid w:val="00865103"/>
    <w:rsid w:val="00865929"/>
    <w:rsid w:val="0086624B"/>
    <w:rsid w:val="008673FB"/>
    <w:rsid w:val="008713C7"/>
    <w:rsid w:val="00871EA3"/>
    <w:rsid w:val="008729F9"/>
    <w:rsid w:val="008735D8"/>
    <w:rsid w:val="00875393"/>
    <w:rsid w:val="00876393"/>
    <w:rsid w:val="00876F88"/>
    <w:rsid w:val="00877395"/>
    <w:rsid w:val="0088014F"/>
    <w:rsid w:val="00880F0A"/>
    <w:rsid w:val="0088147A"/>
    <w:rsid w:val="00881D0B"/>
    <w:rsid w:val="00882604"/>
    <w:rsid w:val="00882F04"/>
    <w:rsid w:val="008839E3"/>
    <w:rsid w:val="008864B6"/>
    <w:rsid w:val="008878F4"/>
    <w:rsid w:val="0089007B"/>
    <w:rsid w:val="00890C46"/>
    <w:rsid w:val="00890E68"/>
    <w:rsid w:val="00892701"/>
    <w:rsid w:val="00892947"/>
    <w:rsid w:val="008965FE"/>
    <w:rsid w:val="008A08BD"/>
    <w:rsid w:val="008A2DCF"/>
    <w:rsid w:val="008A51B9"/>
    <w:rsid w:val="008A7193"/>
    <w:rsid w:val="008A7209"/>
    <w:rsid w:val="008A7216"/>
    <w:rsid w:val="008B0077"/>
    <w:rsid w:val="008B03A1"/>
    <w:rsid w:val="008B109C"/>
    <w:rsid w:val="008B1116"/>
    <w:rsid w:val="008B117D"/>
    <w:rsid w:val="008B26C9"/>
    <w:rsid w:val="008B54AF"/>
    <w:rsid w:val="008B54EB"/>
    <w:rsid w:val="008C1061"/>
    <w:rsid w:val="008C10D9"/>
    <w:rsid w:val="008C1190"/>
    <w:rsid w:val="008C6358"/>
    <w:rsid w:val="008C64C9"/>
    <w:rsid w:val="008C6D59"/>
    <w:rsid w:val="008C74FA"/>
    <w:rsid w:val="008C7E52"/>
    <w:rsid w:val="008D1678"/>
    <w:rsid w:val="008D293C"/>
    <w:rsid w:val="008D2C49"/>
    <w:rsid w:val="008D2D0A"/>
    <w:rsid w:val="008D39D8"/>
    <w:rsid w:val="008D3BFC"/>
    <w:rsid w:val="008D475D"/>
    <w:rsid w:val="008D4A94"/>
    <w:rsid w:val="008D4C91"/>
    <w:rsid w:val="008D516F"/>
    <w:rsid w:val="008D529D"/>
    <w:rsid w:val="008D5F44"/>
    <w:rsid w:val="008D69BD"/>
    <w:rsid w:val="008E00C6"/>
    <w:rsid w:val="008E10D4"/>
    <w:rsid w:val="008E4863"/>
    <w:rsid w:val="008E6076"/>
    <w:rsid w:val="008E60B3"/>
    <w:rsid w:val="008E6C35"/>
    <w:rsid w:val="008E72DC"/>
    <w:rsid w:val="008E7428"/>
    <w:rsid w:val="008F0FC5"/>
    <w:rsid w:val="008F21AF"/>
    <w:rsid w:val="008F37B4"/>
    <w:rsid w:val="008F39A4"/>
    <w:rsid w:val="008F49F9"/>
    <w:rsid w:val="008F5E34"/>
    <w:rsid w:val="008F5F83"/>
    <w:rsid w:val="00900DF3"/>
    <w:rsid w:val="00901648"/>
    <w:rsid w:val="00901EB7"/>
    <w:rsid w:val="009021A7"/>
    <w:rsid w:val="009023D1"/>
    <w:rsid w:val="009029AA"/>
    <w:rsid w:val="00902FC4"/>
    <w:rsid w:val="0090446B"/>
    <w:rsid w:val="00905C75"/>
    <w:rsid w:val="00905E9C"/>
    <w:rsid w:val="00907467"/>
    <w:rsid w:val="00912FCE"/>
    <w:rsid w:val="0091373E"/>
    <w:rsid w:val="0091632D"/>
    <w:rsid w:val="0091753C"/>
    <w:rsid w:val="00917F76"/>
    <w:rsid w:val="00920A48"/>
    <w:rsid w:val="00923493"/>
    <w:rsid w:val="009239B2"/>
    <w:rsid w:val="00923F4D"/>
    <w:rsid w:val="00924A61"/>
    <w:rsid w:val="00925331"/>
    <w:rsid w:val="00925BDF"/>
    <w:rsid w:val="00927C2B"/>
    <w:rsid w:val="00930B6C"/>
    <w:rsid w:val="0093167B"/>
    <w:rsid w:val="009322EE"/>
    <w:rsid w:val="00936132"/>
    <w:rsid w:val="00940520"/>
    <w:rsid w:val="00941BF5"/>
    <w:rsid w:val="009429FE"/>
    <w:rsid w:val="00943186"/>
    <w:rsid w:val="009431E6"/>
    <w:rsid w:val="00947290"/>
    <w:rsid w:val="009476F0"/>
    <w:rsid w:val="0095024D"/>
    <w:rsid w:val="00951C77"/>
    <w:rsid w:val="009540A3"/>
    <w:rsid w:val="009540E7"/>
    <w:rsid w:val="00956BD3"/>
    <w:rsid w:val="00957B31"/>
    <w:rsid w:val="00957FDD"/>
    <w:rsid w:val="00960205"/>
    <w:rsid w:val="00962394"/>
    <w:rsid w:val="0096250C"/>
    <w:rsid w:val="009637C3"/>
    <w:rsid w:val="00964083"/>
    <w:rsid w:val="009645D6"/>
    <w:rsid w:val="009662F7"/>
    <w:rsid w:val="009668AB"/>
    <w:rsid w:val="009703B6"/>
    <w:rsid w:val="00971151"/>
    <w:rsid w:val="00971F12"/>
    <w:rsid w:val="00973E0E"/>
    <w:rsid w:val="009745F3"/>
    <w:rsid w:val="0097462D"/>
    <w:rsid w:val="009747B0"/>
    <w:rsid w:val="00975529"/>
    <w:rsid w:val="00975C05"/>
    <w:rsid w:val="009766B9"/>
    <w:rsid w:val="00977307"/>
    <w:rsid w:val="0098130B"/>
    <w:rsid w:val="009827C3"/>
    <w:rsid w:val="009832DD"/>
    <w:rsid w:val="009859A3"/>
    <w:rsid w:val="00990A00"/>
    <w:rsid w:val="0099108D"/>
    <w:rsid w:val="00992C8E"/>
    <w:rsid w:val="00993850"/>
    <w:rsid w:val="0099390F"/>
    <w:rsid w:val="00993B55"/>
    <w:rsid w:val="00994583"/>
    <w:rsid w:val="009945ED"/>
    <w:rsid w:val="009947FE"/>
    <w:rsid w:val="00994B2F"/>
    <w:rsid w:val="00995039"/>
    <w:rsid w:val="00995532"/>
    <w:rsid w:val="009A0588"/>
    <w:rsid w:val="009A0CA8"/>
    <w:rsid w:val="009A2C14"/>
    <w:rsid w:val="009A2E02"/>
    <w:rsid w:val="009A38F3"/>
    <w:rsid w:val="009A3B1C"/>
    <w:rsid w:val="009A5B14"/>
    <w:rsid w:val="009A5D94"/>
    <w:rsid w:val="009A6C97"/>
    <w:rsid w:val="009B0151"/>
    <w:rsid w:val="009B0260"/>
    <w:rsid w:val="009B6743"/>
    <w:rsid w:val="009B7A17"/>
    <w:rsid w:val="009C1A53"/>
    <w:rsid w:val="009C216A"/>
    <w:rsid w:val="009C282D"/>
    <w:rsid w:val="009C2A4D"/>
    <w:rsid w:val="009C4542"/>
    <w:rsid w:val="009C69DE"/>
    <w:rsid w:val="009D06F1"/>
    <w:rsid w:val="009D07A4"/>
    <w:rsid w:val="009D19AC"/>
    <w:rsid w:val="009D22F3"/>
    <w:rsid w:val="009D4549"/>
    <w:rsid w:val="009D4DAC"/>
    <w:rsid w:val="009D4EEF"/>
    <w:rsid w:val="009D51D1"/>
    <w:rsid w:val="009D758D"/>
    <w:rsid w:val="009E1FEB"/>
    <w:rsid w:val="009E2C14"/>
    <w:rsid w:val="009E2F1C"/>
    <w:rsid w:val="009E419A"/>
    <w:rsid w:val="009E51CE"/>
    <w:rsid w:val="009E574D"/>
    <w:rsid w:val="009E575A"/>
    <w:rsid w:val="009E5949"/>
    <w:rsid w:val="009E646C"/>
    <w:rsid w:val="009E79D0"/>
    <w:rsid w:val="009F0750"/>
    <w:rsid w:val="009F181E"/>
    <w:rsid w:val="009F20B1"/>
    <w:rsid w:val="009F436A"/>
    <w:rsid w:val="009F4E73"/>
    <w:rsid w:val="009F56DE"/>
    <w:rsid w:val="009F7C5B"/>
    <w:rsid w:val="00A0489D"/>
    <w:rsid w:val="00A06825"/>
    <w:rsid w:val="00A0741D"/>
    <w:rsid w:val="00A1194C"/>
    <w:rsid w:val="00A12200"/>
    <w:rsid w:val="00A15EF2"/>
    <w:rsid w:val="00A160DB"/>
    <w:rsid w:val="00A16597"/>
    <w:rsid w:val="00A1782F"/>
    <w:rsid w:val="00A179C4"/>
    <w:rsid w:val="00A17A2C"/>
    <w:rsid w:val="00A21453"/>
    <w:rsid w:val="00A21689"/>
    <w:rsid w:val="00A2208B"/>
    <w:rsid w:val="00A22ECE"/>
    <w:rsid w:val="00A24F29"/>
    <w:rsid w:val="00A2511C"/>
    <w:rsid w:val="00A26B87"/>
    <w:rsid w:val="00A27A9F"/>
    <w:rsid w:val="00A3265B"/>
    <w:rsid w:val="00A3273A"/>
    <w:rsid w:val="00A33FFA"/>
    <w:rsid w:val="00A34A52"/>
    <w:rsid w:val="00A34A76"/>
    <w:rsid w:val="00A34CC8"/>
    <w:rsid w:val="00A34D9A"/>
    <w:rsid w:val="00A35CD7"/>
    <w:rsid w:val="00A3622B"/>
    <w:rsid w:val="00A36288"/>
    <w:rsid w:val="00A36925"/>
    <w:rsid w:val="00A37E91"/>
    <w:rsid w:val="00A40A23"/>
    <w:rsid w:val="00A40C99"/>
    <w:rsid w:val="00A41CC4"/>
    <w:rsid w:val="00A43232"/>
    <w:rsid w:val="00A43B24"/>
    <w:rsid w:val="00A43ED8"/>
    <w:rsid w:val="00A44F93"/>
    <w:rsid w:val="00A46351"/>
    <w:rsid w:val="00A46DC8"/>
    <w:rsid w:val="00A503C2"/>
    <w:rsid w:val="00A5113A"/>
    <w:rsid w:val="00A512AD"/>
    <w:rsid w:val="00A5492D"/>
    <w:rsid w:val="00A553C4"/>
    <w:rsid w:val="00A55660"/>
    <w:rsid w:val="00A572E3"/>
    <w:rsid w:val="00A60EA6"/>
    <w:rsid w:val="00A619FB"/>
    <w:rsid w:val="00A623AF"/>
    <w:rsid w:val="00A62AB7"/>
    <w:rsid w:val="00A62E52"/>
    <w:rsid w:val="00A66338"/>
    <w:rsid w:val="00A663E1"/>
    <w:rsid w:val="00A66AB9"/>
    <w:rsid w:val="00A66B78"/>
    <w:rsid w:val="00A7047E"/>
    <w:rsid w:val="00A7181B"/>
    <w:rsid w:val="00A727E6"/>
    <w:rsid w:val="00A74506"/>
    <w:rsid w:val="00A747A0"/>
    <w:rsid w:val="00A74BC6"/>
    <w:rsid w:val="00A75197"/>
    <w:rsid w:val="00A7678D"/>
    <w:rsid w:val="00A8026B"/>
    <w:rsid w:val="00A803B4"/>
    <w:rsid w:val="00A820C5"/>
    <w:rsid w:val="00A82ECA"/>
    <w:rsid w:val="00A842B8"/>
    <w:rsid w:val="00A849E6"/>
    <w:rsid w:val="00A86465"/>
    <w:rsid w:val="00A86B14"/>
    <w:rsid w:val="00A8763C"/>
    <w:rsid w:val="00A9001A"/>
    <w:rsid w:val="00A90791"/>
    <w:rsid w:val="00A914DF"/>
    <w:rsid w:val="00A9268A"/>
    <w:rsid w:val="00A92F2C"/>
    <w:rsid w:val="00AA2259"/>
    <w:rsid w:val="00AA2587"/>
    <w:rsid w:val="00AA2F32"/>
    <w:rsid w:val="00AA31C2"/>
    <w:rsid w:val="00AA3C54"/>
    <w:rsid w:val="00AA4471"/>
    <w:rsid w:val="00AA5374"/>
    <w:rsid w:val="00AA6494"/>
    <w:rsid w:val="00AA7119"/>
    <w:rsid w:val="00AA79B2"/>
    <w:rsid w:val="00AB0875"/>
    <w:rsid w:val="00AB3C0D"/>
    <w:rsid w:val="00AB3D1A"/>
    <w:rsid w:val="00AB4028"/>
    <w:rsid w:val="00AB42CC"/>
    <w:rsid w:val="00AB7504"/>
    <w:rsid w:val="00AB7E50"/>
    <w:rsid w:val="00AC1278"/>
    <w:rsid w:val="00AC329D"/>
    <w:rsid w:val="00AC38C5"/>
    <w:rsid w:val="00AC47DB"/>
    <w:rsid w:val="00AC5A5F"/>
    <w:rsid w:val="00AC6E0B"/>
    <w:rsid w:val="00AC7595"/>
    <w:rsid w:val="00AC76AD"/>
    <w:rsid w:val="00AD02E2"/>
    <w:rsid w:val="00AD4120"/>
    <w:rsid w:val="00AD5FEB"/>
    <w:rsid w:val="00AD6871"/>
    <w:rsid w:val="00AD711D"/>
    <w:rsid w:val="00AE0D65"/>
    <w:rsid w:val="00AE0FE9"/>
    <w:rsid w:val="00AE3E19"/>
    <w:rsid w:val="00AE57E1"/>
    <w:rsid w:val="00AE67B5"/>
    <w:rsid w:val="00AE67D0"/>
    <w:rsid w:val="00AE6807"/>
    <w:rsid w:val="00AE7263"/>
    <w:rsid w:val="00AF0128"/>
    <w:rsid w:val="00AF1967"/>
    <w:rsid w:val="00AF270E"/>
    <w:rsid w:val="00AF45E7"/>
    <w:rsid w:val="00AF4921"/>
    <w:rsid w:val="00AF4BCE"/>
    <w:rsid w:val="00AF51C9"/>
    <w:rsid w:val="00AF5287"/>
    <w:rsid w:val="00AF601A"/>
    <w:rsid w:val="00B0008A"/>
    <w:rsid w:val="00B031E6"/>
    <w:rsid w:val="00B035BE"/>
    <w:rsid w:val="00B04899"/>
    <w:rsid w:val="00B04A10"/>
    <w:rsid w:val="00B10531"/>
    <w:rsid w:val="00B10873"/>
    <w:rsid w:val="00B127CB"/>
    <w:rsid w:val="00B12B38"/>
    <w:rsid w:val="00B13CE2"/>
    <w:rsid w:val="00B144A2"/>
    <w:rsid w:val="00B1611A"/>
    <w:rsid w:val="00B1667A"/>
    <w:rsid w:val="00B167A7"/>
    <w:rsid w:val="00B16C49"/>
    <w:rsid w:val="00B170AF"/>
    <w:rsid w:val="00B172DA"/>
    <w:rsid w:val="00B17619"/>
    <w:rsid w:val="00B17E03"/>
    <w:rsid w:val="00B218AF"/>
    <w:rsid w:val="00B23830"/>
    <w:rsid w:val="00B247B4"/>
    <w:rsid w:val="00B27034"/>
    <w:rsid w:val="00B308FD"/>
    <w:rsid w:val="00B30E0D"/>
    <w:rsid w:val="00B31417"/>
    <w:rsid w:val="00B33389"/>
    <w:rsid w:val="00B34B1A"/>
    <w:rsid w:val="00B34CBA"/>
    <w:rsid w:val="00B40174"/>
    <w:rsid w:val="00B40555"/>
    <w:rsid w:val="00B416DC"/>
    <w:rsid w:val="00B4491E"/>
    <w:rsid w:val="00B45A33"/>
    <w:rsid w:val="00B470F4"/>
    <w:rsid w:val="00B47594"/>
    <w:rsid w:val="00B501FE"/>
    <w:rsid w:val="00B52F0F"/>
    <w:rsid w:val="00B53F17"/>
    <w:rsid w:val="00B55EAC"/>
    <w:rsid w:val="00B57745"/>
    <w:rsid w:val="00B5780F"/>
    <w:rsid w:val="00B61543"/>
    <w:rsid w:val="00B6278C"/>
    <w:rsid w:val="00B63494"/>
    <w:rsid w:val="00B651F2"/>
    <w:rsid w:val="00B65552"/>
    <w:rsid w:val="00B668D7"/>
    <w:rsid w:val="00B67D2F"/>
    <w:rsid w:val="00B73684"/>
    <w:rsid w:val="00B74EF6"/>
    <w:rsid w:val="00B76173"/>
    <w:rsid w:val="00B76992"/>
    <w:rsid w:val="00B80F47"/>
    <w:rsid w:val="00B83D7C"/>
    <w:rsid w:val="00B84634"/>
    <w:rsid w:val="00B858D8"/>
    <w:rsid w:val="00B86912"/>
    <w:rsid w:val="00B872B9"/>
    <w:rsid w:val="00B873A7"/>
    <w:rsid w:val="00B907B1"/>
    <w:rsid w:val="00B92E17"/>
    <w:rsid w:val="00B942F7"/>
    <w:rsid w:val="00B9450C"/>
    <w:rsid w:val="00B947E2"/>
    <w:rsid w:val="00B95AEF"/>
    <w:rsid w:val="00B96FDF"/>
    <w:rsid w:val="00B974BC"/>
    <w:rsid w:val="00B97B5B"/>
    <w:rsid w:val="00BA019F"/>
    <w:rsid w:val="00BA1016"/>
    <w:rsid w:val="00BA1B91"/>
    <w:rsid w:val="00BA1E90"/>
    <w:rsid w:val="00BA44CD"/>
    <w:rsid w:val="00BA4EF7"/>
    <w:rsid w:val="00BA5B6D"/>
    <w:rsid w:val="00BA7630"/>
    <w:rsid w:val="00BA7C6F"/>
    <w:rsid w:val="00BB08FB"/>
    <w:rsid w:val="00BB15F5"/>
    <w:rsid w:val="00BB48D3"/>
    <w:rsid w:val="00BB7AEF"/>
    <w:rsid w:val="00BB7F13"/>
    <w:rsid w:val="00BC324F"/>
    <w:rsid w:val="00BC3D73"/>
    <w:rsid w:val="00BC3EEF"/>
    <w:rsid w:val="00BC461F"/>
    <w:rsid w:val="00BC466F"/>
    <w:rsid w:val="00BC490D"/>
    <w:rsid w:val="00BC527D"/>
    <w:rsid w:val="00BC6077"/>
    <w:rsid w:val="00BC6A61"/>
    <w:rsid w:val="00BC6DDA"/>
    <w:rsid w:val="00BC6F36"/>
    <w:rsid w:val="00BC745E"/>
    <w:rsid w:val="00BD00E1"/>
    <w:rsid w:val="00BD0CB0"/>
    <w:rsid w:val="00BD0E6D"/>
    <w:rsid w:val="00BD208F"/>
    <w:rsid w:val="00BD2B48"/>
    <w:rsid w:val="00BD3D32"/>
    <w:rsid w:val="00BD41ED"/>
    <w:rsid w:val="00BD4F0C"/>
    <w:rsid w:val="00BD57A2"/>
    <w:rsid w:val="00BD5831"/>
    <w:rsid w:val="00BD5911"/>
    <w:rsid w:val="00BD5E30"/>
    <w:rsid w:val="00BD5E4D"/>
    <w:rsid w:val="00BD6C29"/>
    <w:rsid w:val="00BE04E1"/>
    <w:rsid w:val="00BE18EF"/>
    <w:rsid w:val="00BE2770"/>
    <w:rsid w:val="00BE415C"/>
    <w:rsid w:val="00BE56E5"/>
    <w:rsid w:val="00BE64B2"/>
    <w:rsid w:val="00BF0817"/>
    <w:rsid w:val="00BF5004"/>
    <w:rsid w:val="00BF51B0"/>
    <w:rsid w:val="00BF724F"/>
    <w:rsid w:val="00C0044A"/>
    <w:rsid w:val="00C01579"/>
    <w:rsid w:val="00C02835"/>
    <w:rsid w:val="00C030C3"/>
    <w:rsid w:val="00C043B0"/>
    <w:rsid w:val="00C06195"/>
    <w:rsid w:val="00C07485"/>
    <w:rsid w:val="00C078BF"/>
    <w:rsid w:val="00C101A2"/>
    <w:rsid w:val="00C1381F"/>
    <w:rsid w:val="00C13FF9"/>
    <w:rsid w:val="00C15B38"/>
    <w:rsid w:val="00C16A60"/>
    <w:rsid w:val="00C16B2E"/>
    <w:rsid w:val="00C20B3A"/>
    <w:rsid w:val="00C23142"/>
    <w:rsid w:val="00C26AED"/>
    <w:rsid w:val="00C27E30"/>
    <w:rsid w:val="00C31BDB"/>
    <w:rsid w:val="00C32823"/>
    <w:rsid w:val="00C33CBD"/>
    <w:rsid w:val="00C33FCB"/>
    <w:rsid w:val="00C34925"/>
    <w:rsid w:val="00C3534D"/>
    <w:rsid w:val="00C370AB"/>
    <w:rsid w:val="00C42036"/>
    <w:rsid w:val="00C440FC"/>
    <w:rsid w:val="00C45C6C"/>
    <w:rsid w:val="00C46826"/>
    <w:rsid w:val="00C47E18"/>
    <w:rsid w:val="00C502CC"/>
    <w:rsid w:val="00C50D36"/>
    <w:rsid w:val="00C51D5F"/>
    <w:rsid w:val="00C52D62"/>
    <w:rsid w:val="00C536EA"/>
    <w:rsid w:val="00C537CE"/>
    <w:rsid w:val="00C53D78"/>
    <w:rsid w:val="00C54D3D"/>
    <w:rsid w:val="00C55AFC"/>
    <w:rsid w:val="00C564C7"/>
    <w:rsid w:val="00C57E5C"/>
    <w:rsid w:val="00C57E88"/>
    <w:rsid w:val="00C60C1F"/>
    <w:rsid w:val="00C6114B"/>
    <w:rsid w:val="00C61712"/>
    <w:rsid w:val="00C627DD"/>
    <w:rsid w:val="00C6496F"/>
    <w:rsid w:val="00C64C15"/>
    <w:rsid w:val="00C65766"/>
    <w:rsid w:val="00C67614"/>
    <w:rsid w:val="00C707E0"/>
    <w:rsid w:val="00C70978"/>
    <w:rsid w:val="00C723D1"/>
    <w:rsid w:val="00C72571"/>
    <w:rsid w:val="00C747D7"/>
    <w:rsid w:val="00C75B7B"/>
    <w:rsid w:val="00C77125"/>
    <w:rsid w:val="00C77715"/>
    <w:rsid w:val="00C80FF6"/>
    <w:rsid w:val="00C82553"/>
    <w:rsid w:val="00C8256C"/>
    <w:rsid w:val="00C84B89"/>
    <w:rsid w:val="00C86398"/>
    <w:rsid w:val="00C87192"/>
    <w:rsid w:val="00C872C4"/>
    <w:rsid w:val="00C900D8"/>
    <w:rsid w:val="00C91FB9"/>
    <w:rsid w:val="00C93659"/>
    <w:rsid w:val="00C937B9"/>
    <w:rsid w:val="00C958E5"/>
    <w:rsid w:val="00C95EE0"/>
    <w:rsid w:val="00CA04F2"/>
    <w:rsid w:val="00CA06C6"/>
    <w:rsid w:val="00CA22EF"/>
    <w:rsid w:val="00CA24C1"/>
    <w:rsid w:val="00CA36AE"/>
    <w:rsid w:val="00CA3D27"/>
    <w:rsid w:val="00CA61E4"/>
    <w:rsid w:val="00CB0DCB"/>
    <w:rsid w:val="00CB3D03"/>
    <w:rsid w:val="00CB4016"/>
    <w:rsid w:val="00CB426B"/>
    <w:rsid w:val="00CB442B"/>
    <w:rsid w:val="00CB4DB1"/>
    <w:rsid w:val="00CB5898"/>
    <w:rsid w:val="00CB7395"/>
    <w:rsid w:val="00CB7C25"/>
    <w:rsid w:val="00CC0945"/>
    <w:rsid w:val="00CC0AC2"/>
    <w:rsid w:val="00CC0FF1"/>
    <w:rsid w:val="00CC2094"/>
    <w:rsid w:val="00CC25B3"/>
    <w:rsid w:val="00CC28E7"/>
    <w:rsid w:val="00CC4D84"/>
    <w:rsid w:val="00CC5B4D"/>
    <w:rsid w:val="00CC6D5E"/>
    <w:rsid w:val="00CC7B37"/>
    <w:rsid w:val="00CD2F9D"/>
    <w:rsid w:val="00CD3F85"/>
    <w:rsid w:val="00CD572C"/>
    <w:rsid w:val="00CE0563"/>
    <w:rsid w:val="00CE3B21"/>
    <w:rsid w:val="00CE7CEA"/>
    <w:rsid w:val="00CF03D0"/>
    <w:rsid w:val="00CF06FF"/>
    <w:rsid w:val="00CF1360"/>
    <w:rsid w:val="00CF166B"/>
    <w:rsid w:val="00CF1FFA"/>
    <w:rsid w:val="00CF3A89"/>
    <w:rsid w:val="00CF3D13"/>
    <w:rsid w:val="00CF4FF0"/>
    <w:rsid w:val="00CF69AE"/>
    <w:rsid w:val="00CF74AB"/>
    <w:rsid w:val="00D0039F"/>
    <w:rsid w:val="00D029E0"/>
    <w:rsid w:val="00D03064"/>
    <w:rsid w:val="00D055F7"/>
    <w:rsid w:val="00D06E82"/>
    <w:rsid w:val="00D074AB"/>
    <w:rsid w:val="00D112AC"/>
    <w:rsid w:val="00D12E0E"/>
    <w:rsid w:val="00D144BF"/>
    <w:rsid w:val="00D1527E"/>
    <w:rsid w:val="00D169F1"/>
    <w:rsid w:val="00D171F5"/>
    <w:rsid w:val="00D17872"/>
    <w:rsid w:val="00D21B21"/>
    <w:rsid w:val="00D21F21"/>
    <w:rsid w:val="00D224E5"/>
    <w:rsid w:val="00D22AB2"/>
    <w:rsid w:val="00D2472D"/>
    <w:rsid w:val="00D2500D"/>
    <w:rsid w:val="00D25E1A"/>
    <w:rsid w:val="00D2630C"/>
    <w:rsid w:val="00D2687B"/>
    <w:rsid w:val="00D308CA"/>
    <w:rsid w:val="00D314B4"/>
    <w:rsid w:val="00D32B2A"/>
    <w:rsid w:val="00D3526E"/>
    <w:rsid w:val="00D35E39"/>
    <w:rsid w:val="00D3643A"/>
    <w:rsid w:val="00D3689C"/>
    <w:rsid w:val="00D42163"/>
    <w:rsid w:val="00D4250D"/>
    <w:rsid w:val="00D4270E"/>
    <w:rsid w:val="00D42A2A"/>
    <w:rsid w:val="00D42F2E"/>
    <w:rsid w:val="00D43A2F"/>
    <w:rsid w:val="00D45525"/>
    <w:rsid w:val="00D46F7F"/>
    <w:rsid w:val="00D47D32"/>
    <w:rsid w:val="00D47DFE"/>
    <w:rsid w:val="00D501FF"/>
    <w:rsid w:val="00D5034D"/>
    <w:rsid w:val="00D50EB3"/>
    <w:rsid w:val="00D5103B"/>
    <w:rsid w:val="00D518D5"/>
    <w:rsid w:val="00D51D2E"/>
    <w:rsid w:val="00D51EF8"/>
    <w:rsid w:val="00D556EB"/>
    <w:rsid w:val="00D56C1A"/>
    <w:rsid w:val="00D56DFE"/>
    <w:rsid w:val="00D6025B"/>
    <w:rsid w:val="00D61400"/>
    <w:rsid w:val="00D6194B"/>
    <w:rsid w:val="00D63247"/>
    <w:rsid w:val="00D632BA"/>
    <w:rsid w:val="00D63922"/>
    <w:rsid w:val="00D63EB6"/>
    <w:rsid w:val="00D7050F"/>
    <w:rsid w:val="00D712A2"/>
    <w:rsid w:val="00D71396"/>
    <w:rsid w:val="00D72529"/>
    <w:rsid w:val="00D726A1"/>
    <w:rsid w:val="00D73D17"/>
    <w:rsid w:val="00D73F1E"/>
    <w:rsid w:val="00D75CFB"/>
    <w:rsid w:val="00D75E46"/>
    <w:rsid w:val="00D76141"/>
    <w:rsid w:val="00D77538"/>
    <w:rsid w:val="00D80D2A"/>
    <w:rsid w:val="00D8114F"/>
    <w:rsid w:val="00D82623"/>
    <w:rsid w:val="00D84CE4"/>
    <w:rsid w:val="00D8673D"/>
    <w:rsid w:val="00D87241"/>
    <w:rsid w:val="00D90A13"/>
    <w:rsid w:val="00D9176E"/>
    <w:rsid w:val="00D920AD"/>
    <w:rsid w:val="00D92FAF"/>
    <w:rsid w:val="00D92FCD"/>
    <w:rsid w:val="00D9530A"/>
    <w:rsid w:val="00D969B5"/>
    <w:rsid w:val="00D974D2"/>
    <w:rsid w:val="00DA085D"/>
    <w:rsid w:val="00DA2770"/>
    <w:rsid w:val="00DA3B1E"/>
    <w:rsid w:val="00DA505F"/>
    <w:rsid w:val="00DA5B82"/>
    <w:rsid w:val="00DA5E1B"/>
    <w:rsid w:val="00DA63FA"/>
    <w:rsid w:val="00DA70EA"/>
    <w:rsid w:val="00DA7F95"/>
    <w:rsid w:val="00DB249D"/>
    <w:rsid w:val="00DB36F4"/>
    <w:rsid w:val="00DB4783"/>
    <w:rsid w:val="00DB4AC3"/>
    <w:rsid w:val="00DB648C"/>
    <w:rsid w:val="00DB66B4"/>
    <w:rsid w:val="00DC04E0"/>
    <w:rsid w:val="00DC139F"/>
    <w:rsid w:val="00DC1CA2"/>
    <w:rsid w:val="00DC2337"/>
    <w:rsid w:val="00DC3151"/>
    <w:rsid w:val="00DC41EF"/>
    <w:rsid w:val="00DC5310"/>
    <w:rsid w:val="00DC57A0"/>
    <w:rsid w:val="00DC5CF0"/>
    <w:rsid w:val="00DC5DEB"/>
    <w:rsid w:val="00DD2A23"/>
    <w:rsid w:val="00DD3662"/>
    <w:rsid w:val="00DD4191"/>
    <w:rsid w:val="00DD4758"/>
    <w:rsid w:val="00DD55B6"/>
    <w:rsid w:val="00DD619D"/>
    <w:rsid w:val="00DD687F"/>
    <w:rsid w:val="00DE0A9C"/>
    <w:rsid w:val="00DE0D23"/>
    <w:rsid w:val="00DE0FEE"/>
    <w:rsid w:val="00DE307B"/>
    <w:rsid w:val="00DE3218"/>
    <w:rsid w:val="00DE5E6B"/>
    <w:rsid w:val="00DE7BD2"/>
    <w:rsid w:val="00DE7C61"/>
    <w:rsid w:val="00DF3678"/>
    <w:rsid w:val="00DF3C56"/>
    <w:rsid w:val="00DF4D47"/>
    <w:rsid w:val="00DF6274"/>
    <w:rsid w:val="00DF7128"/>
    <w:rsid w:val="00DF781C"/>
    <w:rsid w:val="00E0182A"/>
    <w:rsid w:val="00E026B9"/>
    <w:rsid w:val="00E03FA7"/>
    <w:rsid w:val="00E045F5"/>
    <w:rsid w:val="00E0489E"/>
    <w:rsid w:val="00E05FEC"/>
    <w:rsid w:val="00E06761"/>
    <w:rsid w:val="00E07E0A"/>
    <w:rsid w:val="00E07F1C"/>
    <w:rsid w:val="00E1166F"/>
    <w:rsid w:val="00E11F47"/>
    <w:rsid w:val="00E12184"/>
    <w:rsid w:val="00E139A7"/>
    <w:rsid w:val="00E13BBB"/>
    <w:rsid w:val="00E15396"/>
    <w:rsid w:val="00E16417"/>
    <w:rsid w:val="00E1772F"/>
    <w:rsid w:val="00E2092D"/>
    <w:rsid w:val="00E22373"/>
    <w:rsid w:val="00E22823"/>
    <w:rsid w:val="00E23667"/>
    <w:rsid w:val="00E23FB0"/>
    <w:rsid w:val="00E24AA8"/>
    <w:rsid w:val="00E2640D"/>
    <w:rsid w:val="00E2792A"/>
    <w:rsid w:val="00E3072E"/>
    <w:rsid w:val="00E30E86"/>
    <w:rsid w:val="00E327B3"/>
    <w:rsid w:val="00E33471"/>
    <w:rsid w:val="00E33633"/>
    <w:rsid w:val="00E344D8"/>
    <w:rsid w:val="00E347B4"/>
    <w:rsid w:val="00E34E64"/>
    <w:rsid w:val="00E36219"/>
    <w:rsid w:val="00E36F1F"/>
    <w:rsid w:val="00E3724F"/>
    <w:rsid w:val="00E407C5"/>
    <w:rsid w:val="00E4177B"/>
    <w:rsid w:val="00E417AC"/>
    <w:rsid w:val="00E41E10"/>
    <w:rsid w:val="00E42250"/>
    <w:rsid w:val="00E42F22"/>
    <w:rsid w:val="00E43B29"/>
    <w:rsid w:val="00E44FB3"/>
    <w:rsid w:val="00E47670"/>
    <w:rsid w:val="00E47959"/>
    <w:rsid w:val="00E5036A"/>
    <w:rsid w:val="00E526C5"/>
    <w:rsid w:val="00E526E9"/>
    <w:rsid w:val="00E52917"/>
    <w:rsid w:val="00E606E0"/>
    <w:rsid w:val="00E61D4D"/>
    <w:rsid w:val="00E61FFD"/>
    <w:rsid w:val="00E6222E"/>
    <w:rsid w:val="00E62D88"/>
    <w:rsid w:val="00E66583"/>
    <w:rsid w:val="00E6664C"/>
    <w:rsid w:val="00E671AA"/>
    <w:rsid w:val="00E70371"/>
    <w:rsid w:val="00E71A6A"/>
    <w:rsid w:val="00E71DDC"/>
    <w:rsid w:val="00E758DC"/>
    <w:rsid w:val="00E76D13"/>
    <w:rsid w:val="00E80EFE"/>
    <w:rsid w:val="00E8133C"/>
    <w:rsid w:val="00E81D0C"/>
    <w:rsid w:val="00E834EC"/>
    <w:rsid w:val="00E8356A"/>
    <w:rsid w:val="00E83D1D"/>
    <w:rsid w:val="00E85386"/>
    <w:rsid w:val="00E86D4C"/>
    <w:rsid w:val="00E877EE"/>
    <w:rsid w:val="00E93408"/>
    <w:rsid w:val="00E953DD"/>
    <w:rsid w:val="00E96C48"/>
    <w:rsid w:val="00E972F7"/>
    <w:rsid w:val="00EA1362"/>
    <w:rsid w:val="00EA7B3D"/>
    <w:rsid w:val="00EB0F9D"/>
    <w:rsid w:val="00EB3703"/>
    <w:rsid w:val="00EB5073"/>
    <w:rsid w:val="00EB781B"/>
    <w:rsid w:val="00EC1562"/>
    <w:rsid w:val="00EC20AF"/>
    <w:rsid w:val="00EC2A34"/>
    <w:rsid w:val="00EC2E42"/>
    <w:rsid w:val="00EC4403"/>
    <w:rsid w:val="00EC627B"/>
    <w:rsid w:val="00EC7657"/>
    <w:rsid w:val="00ED1119"/>
    <w:rsid w:val="00ED13D6"/>
    <w:rsid w:val="00ED1DE9"/>
    <w:rsid w:val="00ED27FE"/>
    <w:rsid w:val="00ED3B40"/>
    <w:rsid w:val="00ED634A"/>
    <w:rsid w:val="00ED7C51"/>
    <w:rsid w:val="00EE0947"/>
    <w:rsid w:val="00EE1295"/>
    <w:rsid w:val="00EE17D5"/>
    <w:rsid w:val="00EE1A39"/>
    <w:rsid w:val="00EE2292"/>
    <w:rsid w:val="00EE531D"/>
    <w:rsid w:val="00EE7741"/>
    <w:rsid w:val="00EE78A0"/>
    <w:rsid w:val="00EF227A"/>
    <w:rsid w:val="00EF2818"/>
    <w:rsid w:val="00EF2CE8"/>
    <w:rsid w:val="00EF4616"/>
    <w:rsid w:val="00EF4C12"/>
    <w:rsid w:val="00EF5CBA"/>
    <w:rsid w:val="00EF6008"/>
    <w:rsid w:val="00EF63EF"/>
    <w:rsid w:val="00EF7839"/>
    <w:rsid w:val="00EF79D7"/>
    <w:rsid w:val="00F00E8D"/>
    <w:rsid w:val="00F01004"/>
    <w:rsid w:val="00F027D1"/>
    <w:rsid w:val="00F02CFB"/>
    <w:rsid w:val="00F032C3"/>
    <w:rsid w:val="00F0481F"/>
    <w:rsid w:val="00F0528F"/>
    <w:rsid w:val="00F06BB2"/>
    <w:rsid w:val="00F06BCA"/>
    <w:rsid w:val="00F07266"/>
    <w:rsid w:val="00F10349"/>
    <w:rsid w:val="00F12421"/>
    <w:rsid w:val="00F124BC"/>
    <w:rsid w:val="00F12F29"/>
    <w:rsid w:val="00F135C6"/>
    <w:rsid w:val="00F137B7"/>
    <w:rsid w:val="00F13E8A"/>
    <w:rsid w:val="00F13FBA"/>
    <w:rsid w:val="00F147DC"/>
    <w:rsid w:val="00F1517F"/>
    <w:rsid w:val="00F21A28"/>
    <w:rsid w:val="00F22C03"/>
    <w:rsid w:val="00F23117"/>
    <w:rsid w:val="00F2345E"/>
    <w:rsid w:val="00F23854"/>
    <w:rsid w:val="00F25292"/>
    <w:rsid w:val="00F26228"/>
    <w:rsid w:val="00F26E9F"/>
    <w:rsid w:val="00F335C3"/>
    <w:rsid w:val="00F35B54"/>
    <w:rsid w:val="00F3634B"/>
    <w:rsid w:val="00F3677C"/>
    <w:rsid w:val="00F4028C"/>
    <w:rsid w:val="00F427FB"/>
    <w:rsid w:val="00F42F5D"/>
    <w:rsid w:val="00F4352E"/>
    <w:rsid w:val="00F44B35"/>
    <w:rsid w:val="00F47227"/>
    <w:rsid w:val="00F47385"/>
    <w:rsid w:val="00F47F65"/>
    <w:rsid w:val="00F50CB1"/>
    <w:rsid w:val="00F51A59"/>
    <w:rsid w:val="00F530B4"/>
    <w:rsid w:val="00F53319"/>
    <w:rsid w:val="00F54CA8"/>
    <w:rsid w:val="00F5513A"/>
    <w:rsid w:val="00F578AD"/>
    <w:rsid w:val="00F6070E"/>
    <w:rsid w:val="00F6300A"/>
    <w:rsid w:val="00F63B3F"/>
    <w:rsid w:val="00F6596B"/>
    <w:rsid w:val="00F70249"/>
    <w:rsid w:val="00F719C7"/>
    <w:rsid w:val="00F723B7"/>
    <w:rsid w:val="00F750A2"/>
    <w:rsid w:val="00F7631B"/>
    <w:rsid w:val="00F80D8F"/>
    <w:rsid w:val="00F81C13"/>
    <w:rsid w:val="00F82FF9"/>
    <w:rsid w:val="00F8375B"/>
    <w:rsid w:val="00F83D66"/>
    <w:rsid w:val="00F85AE2"/>
    <w:rsid w:val="00F86251"/>
    <w:rsid w:val="00F86898"/>
    <w:rsid w:val="00F878D3"/>
    <w:rsid w:val="00F90DF3"/>
    <w:rsid w:val="00F927E2"/>
    <w:rsid w:val="00F93B28"/>
    <w:rsid w:val="00F96764"/>
    <w:rsid w:val="00F967A7"/>
    <w:rsid w:val="00F96F6F"/>
    <w:rsid w:val="00F97A18"/>
    <w:rsid w:val="00F97B64"/>
    <w:rsid w:val="00FA0CEB"/>
    <w:rsid w:val="00FA0EDA"/>
    <w:rsid w:val="00FA2B75"/>
    <w:rsid w:val="00FA2EED"/>
    <w:rsid w:val="00FA2F98"/>
    <w:rsid w:val="00FA35F4"/>
    <w:rsid w:val="00FA42BB"/>
    <w:rsid w:val="00FA4647"/>
    <w:rsid w:val="00FA5220"/>
    <w:rsid w:val="00FA6B03"/>
    <w:rsid w:val="00FB0A48"/>
    <w:rsid w:val="00FB2ACB"/>
    <w:rsid w:val="00FB39F0"/>
    <w:rsid w:val="00FB3E7E"/>
    <w:rsid w:val="00FB609A"/>
    <w:rsid w:val="00FB616F"/>
    <w:rsid w:val="00FB6E06"/>
    <w:rsid w:val="00FC1F88"/>
    <w:rsid w:val="00FC2832"/>
    <w:rsid w:val="00FC2CC3"/>
    <w:rsid w:val="00FC33FB"/>
    <w:rsid w:val="00FC3B13"/>
    <w:rsid w:val="00FC3C84"/>
    <w:rsid w:val="00FC59CC"/>
    <w:rsid w:val="00FC747D"/>
    <w:rsid w:val="00FC7B1E"/>
    <w:rsid w:val="00FD0F3D"/>
    <w:rsid w:val="00FD1FB8"/>
    <w:rsid w:val="00FD25E7"/>
    <w:rsid w:val="00FD2EE5"/>
    <w:rsid w:val="00FD355B"/>
    <w:rsid w:val="00FD3BE7"/>
    <w:rsid w:val="00FD3EBD"/>
    <w:rsid w:val="00FD46C6"/>
    <w:rsid w:val="00FD477B"/>
    <w:rsid w:val="00FD5F33"/>
    <w:rsid w:val="00FD773E"/>
    <w:rsid w:val="00FD7859"/>
    <w:rsid w:val="00FE03A2"/>
    <w:rsid w:val="00FE05A8"/>
    <w:rsid w:val="00FE3E25"/>
    <w:rsid w:val="00FE6E71"/>
    <w:rsid w:val="00FE77A6"/>
    <w:rsid w:val="00FF2E87"/>
    <w:rsid w:val="00FF3FE1"/>
    <w:rsid w:val="00FF4615"/>
    <w:rsid w:val="00FF4C2C"/>
    <w:rsid w:val="00FF4E8D"/>
    <w:rsid w:val="00FF5625"/>
    <w:rsid w:val="00FF77BC"/>
    <w:rsid w:val="00FF7B3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A1FD4"/>
  <w15:chartTrackingRefBased/>
  <w15:docId w15:val="{6B4ECA4F-4D5A-F241-81BC-CBC71D21D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PMingLiU"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29E"/>
    <w:pPr>
      <w:spacing w:after="170" w:line="340" w:lineRule="exact"/>
      <w:jc w:val="both"/>
    </w:pPr>
    <w:rPr>
      <w:rFonts w:ascii="Palatino Linotype" w:eastAsia="Times New Roman" w:hAnsi="Palatino Linotype" w:cs="Times New Roman"/>
      <w:spacing w:val="2"/>
      <w:kern w:val="16"/>
      <w14:ligatures w14:val="standardContextual"/>
      <w14:numForm w14:val="oldStyle"/>
      <w14:numSpacing w14:val="proportional"/>
    </w:rPr>
  </w:style>
  <w:style w:type="paragraph" w:styleId="Heading1">
    <w:name w:val="heading 1"/>
    <w:basedOn w:val="Normal"/>
    <w:next w:val="Normal"/>
    <w:link w:val="Heading1Char"/>
    <w:autoRedefine/>
    <w:uiPriority w:val="9"/>
    <w:qFormat/>
    <w:rsid w:val="0054029E"/>
    <w:pPr>
      <w:keepNext/>
      <w:keepLines/>
      <w:numPr>
        <w:numId w:val="2"/>
      </w:numPr>
      <w:suppressAutoHyphens/>
      <w:spacing w:before="220"/>
      <w:outlineLvl w:val="0"/>
    </w:pPr>
    <w:rPr>
      <w:rFonts w:eastAsiaTheme="majorEastAsia" w:cs="Times New Roman (Headings CS)"/>
      <w:b/>
      <w:caps/>
      <w:spacing w:val="13"/>
      <w:szCs w:val="48"/>
      <w14:numForm w14:val="lining"/>
      <w14:numSpacing w14:val="tabular"/>
    </w:rPr>
  </w:style>
  <w:style w:type="paragraph" w:styleId="Heading2">
    <w:name w:val="heading 2"/>
    <w:basedOn w:val="Normal"/>
    <w:next w:val="Normal"/>
    <w:link w:val="Heading2Char"/>
    <w:autoRedefine/>
    <w:uiPriority w:val="9"/>
    <w:unhideWhenUsed/>
    <w:qFormat/>
    <w:rsid w:val="00EB781B"/>
    <w:pPr>
      <w:keepNext/>
      <w:keepLines/>
      <w:numPr>
        <w:ilvl w:val="1"/>
        <w:numId w:val="2"/>
      </w:numPr>
      <w:suppressAutoHyphens/>
      <w:spacing w:before="170"/>
      <w:outlineLvl w:val="1"/>
    </w:pPr>
    <w:rPr>
      <w:rFonts w:eastAsiaTheme="majorEastAsia" w:cs="Times New Roman (Headings CS)"/>
      <w:b/>
      <w:color w:val="000000"/>
    </w:rPr>
  </w:style>
  <w:style w:type="paragraph" w:styleId="Heading3">
    <w:name w:val="heading 3"/>
    <w:basedOn w:val="Normal"/>
    <w:next w:val="Normal"/>
    <w:link w:val="Heading3Char"/>
    <w:autoRedefine/>
    <w:uiPriority w:val="9"/>
    <w:unhideWhenUsed/>
    <w:qFormat/>
    <w:rsid w:val="00F82FF9"/>
    <w:pPr>
      <w:keepNext/>
      <w:numPr>
        <w:ilvl w:val="2"/>
        <w:numId w:val="2"/>
      </w:numPr>
      <w:suppressAutoHyphens/>
      <w:outlineLvl w:val="2"/>
    </w:pPr>
    <w:rPr>
      <w:b/>
      <w:i/>
      <w:spacing w:val="0"/>
    </w:rPr>
  </w:style>
  <w:style w:type="paragraph" w:styleId="Heading4">
    <w:name w:val="heading 4"/>
    <w:basedOn w:val="Normal"/>
    <w:next w:val="Normal"/>
    <w:link w:val="Heading4Char"/>
    <w:uiPriority w:val="9"/>
    <w:unhideWhenUsed/>
    <w:qFormat/>
    <w:rsid w:val="00F82FF9"/>
    <w:pPr>
      <w:outlineLvl w:val="3"/>
    </w:pPr>
    <w:rPr>
      <w:b/>
      <w:i/>
      <w:spacing w:val="0"/>
    </w:rPr>
  </w:style>
  <w:style w:type="paragraph" w:styleId="Heading5">
    <w:name w:val="heading 5"/>
    <w:basedOn w:val="Normal"/>
    <w:next w:val="Normal"/>
    <w:link w:val="Heading5Char"/>
    <w:uiPriority w:val="9"/>
    <w:unhideWhenUsed/>
    <w:rsid w:val="00D5034D"/>
    <w:pPr>
      <w:keepNext/>
      <w:keepLines/>
      <w:spacing w:before="240"/>
      <w:outlineLvl w:val="4"/>
    </w:pPr>
    <w:rPr>
      <w:rFonts w:eastAsiaTheme="majorEastAsia" w:cstheme="majorBidi"/>
      <w:bCs/>
      <w:i/>
      <w:iCs/>
    </w:rPr>
  </w:style>
  <w:style w:type="paragraph" w:styleId="Heading6">
    <w:name w:val="heading 6"/>
    <w:basedOn w:val="Normal"/>
    <w:next w:val="Normal"/>
    <w:link w:val="Heading6Char"/>
    <w:uiPriority w:val="9"/>
    <w:unhideWhenUsed/>
    <w:rsid w:val="00D5034D"/>
    <w:pPr>
      <w:keepNext/>
      <w:keepLines/>
      <w:spacing w:before="240"/>
      <w:outlineLvl w:val="5"/>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951C77"/>
    <w:pPr>
      <w:spacing w:after="110" w:line="440" w:lineRule="exact"/>
      <w:contextualSpacing/>
      <w:jc w:val="center"/>
    </w:pPr>
    <w:rPr>
      <w:rFonts w:eastAsiaTheme="majorEastAsia" w:cs="Times New Roman (Headings CS)"/>
      <w:spacing w:val="0"/>
      <w:sz w:val="34"/>
      <w:szCs w:val="34"/>
      <w14:numForm w14:val="lining"/>
      <w14:numSpacing w14:val="tabular"/>
    </w:rPr>
  </w:style>
  <w:style w:type="character" w:customStyle="1" w:styleId="TitleChar">
    <w:name w:val="Title Char"/>
    <w:basedOn w:val="DefaultParagraphFont"/>
    <w:link w:val="Title"/>
    <w:uiPriority w:val="10"/>
    <w:rsid w:val="00951C77"/>
    <w:rPr>
      <w:rFonts w:ascii="Palatino Linotype" w:eastAsiaTheme="majorEastAsia" w:hAnsi="Palatino Linotype" w:cs="Times New Roman (Headings CS)"/>
      <w:kern w:val="16"/>
      <w:sz w:val="34"/>
      <w:szCs w:val="34"/>
      <w14:ligatures w14:val="standardContextual"/>
      <w14:numForm w14:val="lining"/>
      <w14:numSpacing w14:val="tabular"/>
    </w:rPr>
  </w:style>
  <w:style w:type="paragraph" w:styleId="Subtitle">
    <w:name w:val="Subtitle"/>
    <w:basedOn w:val="Normal"/>
    <w:next w:val="Normal"/>
    <w:link w:val="SubtitleChar"/>
    <w:uiPriority w:val="11"/>
    <w:qFormat/>
    <w:rsid w:val="00E327B3"/>
    <w:pPr>
      <w:numPr>
        <w:ilvl w:val="1"/>
      </w:numPr>
      <w:jc w:val="center"/>
    </w:pPr>
    <w:rPr>
      <w:rFonts w:eastAsiaTheme="minorEastAsia"/>
    </w:rPr>
  </w:style>
  <w:style w:type="character" w:customStyle="1" w:styleId="SubtitleChar">
    <w:name w:val="Subtitle Char"/>
    <w:basedOn w:val="DefaultParagraphFont"/>
    <w:link w:val="Subtitle"/>
    <w:uiPriority w:val="11"/>
    <w:rsid w:val="00E327B3"/>
    <w:rPr>
      <w:rFonts w:ascii="Minion Pro" w:eastAsiaTheme="minorEastAsia" w:hAnsi="Minion Pro" w:cs="Times New Roman"/>
      <w:sz w:val="24"/>
      <w:szCs w:val="24"/>
    </w:rPr>
  </w:style>
  <w:style w:type="character" w:styleId="Hyperlink">
    <w:name w:val="Hyperlink"/>
    <w:basedOn w:val="DefaultParagraphFont"/>
    <w:uiPriority w:val="99"/>
    <w:unhideWhenUsed/>
    <w:rsid w:val="003C529A"/>
    <w:rPr>
      <w:color w:val="0563C1" w:themeColor="hyperlink"/>
      <w:u w:val="none"/>
    </w:rPr>
  </w:style>
  <w:style w:type="character" w:styleId="UnresolvedMention">
    <w:name w:val="Unresolved Mention"/>
    <w:basedOn w:val="DefaultParagraphFont"/>
    <w:uiPriority w:val="99"/>
    <w:semiHidden/>
    <w:unhideWhenUsed/>
    <w:rsid w:val="00D5034D"/>
    <w:rPr>
      <w:color w:val="808080"/>
      <w:shd w:val="clear" w:color="auto" w:fill="E6E6E6"/>
    </w:rPr>
  </w:style>
  <w:style w:type="paragraph" w:customStyle="1" w:styleId="Abstract">
    <w:name w:val="Abstract"/>
    <w:basedOn w:val="Normal"/>
    <w:link w:val="AbstractChar"/>
    <w:qFormat/>
    <w:rsid w:val="00F82FF9"/>
    <w:pPr>
      <w:ind w:left="720" w:right="720"/>
    </w:pPr>
  </w:style>
  <w:style w:type="character" w:customStyle="1" w:styleId="Heading1Char">
    <w:name w:val="Heading 1 Char"/>
    <w:basedOn w:val="DefaultParagraphFont"/>
    <w:link w:val="Heading1"/>
    <w:uiPriority w:val="9"/>
    <w:rsid w:val="0054029E"/>
    <w:rPr>
      <w:rFonts w:ascii="Palatino Linotype" w:eastAsiaTheme="majorEastAsia" w:hAnsi="Palatino Linotype" w:cs="Times New Roman (Headings CS)"/>
      <w:b/>
      <w:caps/>
      <w:spacing w:val="13"/>
      <w:kern w:val="16"/>
      <w:szCs w:val="48"/>
      <w14:ligatures w14:val="standardContextual"/>
      <w14:numForm w14:val="lining"/>
      <w14:numSpacing w14:val="tabular"/>
    </w:rPr>
  </w:style>
  <w:style w:type="character" w:customStyle="1" w:styleId="AbstractChar">
    <w:name w:val="Abstract Char"/>
    <w:basedOn w:val="DefaultParagraphFont"/>
    <w:link w:val="Abstract"/>
    <w:rsid w:val="00F82FF9"/>
    <w:rPr>
      <w:rFonts w:ascii="Palatino Linotype" w:eastAsia="Times New Roman" w:hAnsi="Palatino Linotype" w:cs="Times New Roman"/>
      <w:spacing w:val="1"/>
      <w:kern w:val="16"/>
      <w14:ligatures w14:val="standardContextual"/>
      <w14:numForm w14:val="oldStyle"/>
      <w14:numSpacing w14:val="proportional"/>
    </w:rPr>
  </w:style>
  <w:style w:type="table" w:customStyle="1" w:styleId="JDF">
    <w:name w:val="JDF"/>
    <w:basedOn w:val="TableNormal"/>
    <w:uiPriority w:val="99"/>
    <w:rsid w:val="00BC6DDA"/>
    <w:pPr>
      <w:spacing w:after="0" w:line="280" w:lineRule="exact"/>
    </w:pPr>
    <w:rPr>
      <w:rFonts w:ascii="Palatino Linotype" w:hAnsi="Palatino Linotype" w:cs="Times New Roman (Body CS)"/>
      <w:spacing w:val="2"/>
      <w:kern w:val="11"/>
      <w:sz w:val="17"/>
      <w14:ligatures w14:val="standardContextual"/>
      <w14:numForm w14:val="lining"/>
      <w14:numSpacing w14:val="tabular"/>
    </w:rPr>
    <w:tblPr>
      <w:jc w:val="center"/>
      <w:tblBorders>
        <w:top w:val="single" w:sz="2" w:space="0" w:color="D9D9D9" w:themeColor="background1" w:themeShade="D9"/>
        <w:insideH w:val="single" w:sz="2" w:space="0" w:color="D9D9D9" w:themeColor="background1" w:themeShade="D9"/>
      </w:tblBorders>
      <w:tblCellMar>
        <w:left w:w="0" w:type="dxa"/>
        <w:right w:w="0" w:type="dxa"/>
      </w:tblCellMar>
    </w:tblPr>
    <w:trPr>
      <w:jc w:val="center"/>
    </w:trPr>
    <w:tcPr>
      <w:tcMar>
        <w:top w:w="101" w:type="dxa"/>
        <w:bottom w:w="0" w:type="dxa"/>
        <w:right w:w="245" w:type="dxa"/>
      </w:tcMar>
    </w:tcPr>
    <w:tblStylePr w:type="firstRow">
      <w:rPr>
        <w:rFonts w:ascii="Palatino Linotype" w:hAnsi="Palatino Linotype"/>
        <w:b/>
        <w:i w:val="0"/>
      </w:rPr>
      <w:tblPr>
        <w:jc w:val="left"/>
      </w:tblPr>
      <w:trPr>
        <w:tblHeader/>
        <w:jc w:val="left"/>
      </w:trPr>
      <w:tcPr>
        <w:tcBorders>
          <w:top w:val="nil"/>
          <w:left w:val="nil"/>
          <w:bottom w:val="single" w:sz="4" w:space="0" w:color="000000" w:themeColor="text1"/>
          <w:right w:val="nil"/>
          <w:insideH w:val="single" w:sz="4" w:space="0" w:color="000000" w:themeColor="text1"/>
          <w:insideV w:val="nil"/>
          <w:tl2br w:val="nil"/>
          <w:tr2bl w:val="nil"/>
        </w:tcBorders>
      </w:tcPr>
    </w:tblStylePr>
    <w:tblStylePr w:type="lastCol">
      <w:tblPr>
        <w:jc w:val="left"/>
      </w:tblPr>
      <w:trPr>
        <w:jc w:val="left"/>
      </w:trPr>
    </w:tblStylePr>
  </w:style>
  <w:style w:type="character" w:customStyle="1" w:styleId="Code">
    <w:name w:val="Code"/>
    <w:basedOn w:val="DefaultParagraphFont"/>
    <w:uiPriority w:val="1"/>
    <w:qFormat/>
    <w:rsid w:val="006403FC"/>
    <w:rPr>
      <w:rFonts w:ascii="Courier" w:hAnsi="Courier"/>
      <w:b w:val="0"/>
      <w:i w:val="0"/>
      <w:spacing w:val="0"/>
      <w:sz w:val="20"/>
    </w:rPr>
  </w:style>
  <w:style w:type="paragraph" w:styleId="FootnoteText">
    <w:name w:val="footnote text"/>
    <w:basedOn w:val="Normal"/>
    <w:link w:val="FootnoteTextChar"/>
    <w:uiPriority w:val="99"/>
    <w:semiHidden/>
    <w:unhideWhenUsed/>
    <w:rsid w:val="00D5034D"/>
    <w:pPr>
      <w:spacing w:after="0" w:line="240" w:lineRule="auto"/>
    </w:pPr>
    <w:rPr>
      <w:sz w:val="20"/>
      <w:szCs w:val="20"/>
    </w:rPr>
  </w:style>
  <w:style w:type="paragraph" w:customStyle="1" w:styleId="Table">
    <w:name w:val="Table"/>
    <w:basedOn w:val="Normal"/>
    <w:qFormat/>
    <w:rsid w:val="00030A1C"/>
    <w:pPr>
      <w:suppressAutoHyphens/>
      <w:spacing w:after="110" w:line="280" w:lineRule="exact"/>
      <w:jc w:val="left"/>
    </w:pPr>
    <w:rPr>
      <w:spacing w:val="3"/>
      <w:sz w:val="17"/>
      <w:szCs w:val="17"/>
      <w14:numForm w14:val="lining"/>
      <w14:numSpacing w14:val="tabular"/>
    </w:rPr>
  </w:style>
  <w:style w:type="character" w:customStyle="1" w:styleId="FootnoteTextChar">
    <w:name w:val="Footnote Text Char"/>
    <w:basedOn w:val="DefaultParagraphFont"/>
    <w:link w:val="FootnoteText"/>
    <w:uiPriority w:val="99"/>
    <w:semiHidden/>
    <w:rsid w:val="00D5034D"/>
    <w:rPr>
      <w:rFonts w:ascii="Crimson Text" w:eastAsia="Times New Roman" w:hAnsi="Crimson Text" w:cs="Times New Roman"/>
      <w:color w:val="000000"/>
      <w:sz w:val="20"/>
      <w:szCs w:val="20"/>
    </w:rPr>
  </w:style>
  <w:style w:type="character" w:styleId="FootnoteReference">
    <w:name w:val="footnote reference"/>
    <w:basedOn w:val="DefaultParagraphFont"/>
    <w:uiPriority w:val="99"/>
    <w:semiHidden/>
    <w:unhideWhenUsed/>
    <w:rsid w:val="00D5034D"/>
    <w:rPr>
      <w:vertAlign w:val="superscript"/>
    </w:rPr>
  </w:style>
  <w:style w:type="paragraph" w:customStyle="1" w:styleId="Footnote">
    <w:name w:val="Footnote"/>
    <w:basedOn w:val="CaptionText"/>
    <w:link w:val="FootnoteChar"/>
    <w:qFormat/>
    <w:rsid w:val="00450874"/>
    <w:pPr>
      <w:ind w:left="0" w:right="0"/>
    </w:pPr>
  </w:style>
  <w:style w:type="character" w:customStyle="1" w:styleId="Heading2Char">
    <w:name w:val="Heading 2 Char"/>
    <w:basedOn w:val="DefaultParagraphFont"/>
    <w:link w:val="Heading2"/>
    <w:uiPriority w:val="9"/>
    <w:rsid w:val="00633795"/>
    <w:rPr>
      <w:rFonts w:ascii="Palatino Linotype" w:eastAsiaTheme="majorEastAsia" w:hAnsi="Palatino Linotype" w:cs="Times New Roman (Headings CS)"/>
      <w:b/>
      <w:color w:val="000000"/>
      <w:spacing w:val="2"/>
      <w:kern w:val="16"/>
      <w14:ligatures w14:val="standardContextual"/>
      <w14:numForm w14:val="oldStyle"/>
      <w14:numSpacing w14:val="proportional"/>
    </w:rPr>
  </w:style>
  <w:style w:type="character" w:customStyle="1" w:styleId="FootnoteChar">
    <w:name w:val="Footnote Char"/>
    <w:basedOn w:val="FootnoteTextChar"/>
    <w:link w:val="Footnote"/>
    <w:rsid w:val="00450874"/>
    <w:rPr>
      <w:rFonts w:ascii="Palatino Linotype" w:eastAsia="Times New Roman" w:hAnsi="Palatino Linotype" w:cs="Times New Roman"/>
      <w:bCs/>
      <w:color w:val="000000"/>
      <w:spacing w:val="2"/>
      <w:kern w:val="16"/>
      <w:sz w:val="17"/>
      <w:szCs w:val="20"/>
      <w14:ligatures w14:val="standardContextual"/>
      <w14:numForm w14:val="oldStyle"/>
      <w14:numSpacing w14:val="proportional"/>
    </w:rPr>
  </w:style>
  <w:style w:type="character" w:customStyle="1" w:styleId="Heading3Char">
    <w:name w:val="Heading 3 Char"/>
    <w:basedOn w:val="DefaultParagraphFont"/>
    <w:link w:val="Heading3"/>
    <w:uiPriority w:val="9"/>
    <w:rsid w:val="00F82FF9"/>
    <w:rPr>
      <w:rFonts w:ascii="Palatino Linotype" w:eastAsia="Times New Roman" w:hAnsi="Palatino Linotype" w:cs="Times New Roman"/>
      <w:b/>
      <w:i/>
      <w:kern w:val="16"/>
      <w14:ligatures w14:val="standardContextual"/>
      <w14:numForm w14:val="oldStyle"/>
      <w14:numSpacing w14:val="proportional"/>
    </w:rPr>
  </w:style>
  <w:style w:type="character" w:customStyle="1" w:styleId="Heading4Char">
    <w:name w:val="Heading 4 Char"/>
    <w:basedOn w:val="DefaultParagraphFont"/>
    <w:link w:val="Heading4"/>
    <w:uiPriority w:val="9"/>
    <w:rsid w:val="00F82FF9"/>
    <w:rPr>
      <w:rFonts w:ascii="Palatino Linotype" w:eastAsia="Times New Roman" w:hAnsi="Palatino Linotype" w:cs="Times New Roman"/>
      <w:b/>
      <w:i/>
      <w:kern w:val="16"/>
      <w14:ligatures w14:val="standardContextual"/>
      <w14:numForm w14:val="oldStyle"/>
      <w14:numSpacing w14:val="proportional"/>
    </w:rPr>
  </w:style>
  <w:style w:type="character" w:customStyle="1" w:styleId="Heading5Char">
    <w:name w:val="Heading 5 Char"/>
    <w:basedOn w:val="DefaultParagraphFont"/>
    <w:link w:val="Heading5"/>
    <w:uiPriority w:val="9"/>
    <w:rsid w:val="00D5034D"/>
    <w:rPr>
      <w:rFonts w:ascii="Crimson Text" w:eastAsiaTheme="majorEastAsia" w:hAnsi="Crimson Text" w:cstheme="majorBidi"/>
      <w:bCs/>
      <w:i/>
      <w:iCs/>
      <w:color w:val="000000"/>
      <w:sz w:val="24"/>
      <w:szCs w:val="24"/>
    </w:rPr>
  </w:style>
  <w:style w:type="character" w:customStyle="1" w:styleId="Heading6Char">
    <w:name w:val="Heading 6 Char"/>
    <w:basedOn w:val="DefaultParagraphFont"/>
    <w:link w:val="Heading6"/>
    <w:uiPriority w:val="9"/>
    <w:rsid w:val="00D5034D"/>
    <w:rPr>
      <w:rFonts w:ascii="Crimson Text" w:eastAsiaTheme="majorEastAsia" w:hAnsi="Crimson Text" w:cstheme="majorBidi"/>
      <w:bCs/>
      <w:color w:val="000000"/>
      <w:sz w:val="24"/>
      <w:szCs w:val="24"/>
    </w:rPr>
  </w:style>
  <w:style w:type="paragraph" w:styleId="Header">
    <w:name w:val="header"/>
    <w:basedOn w:val="Normal"/>
    <w:link w:val="HeaderChar"/>
    <w:uiPriority w:val="99"/>
    <w:unhideWhenUsed/>
    <w:rsid w:val="00D503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34D"/>
    <w:rPr>
      <w:rFonts w:ascii="Crimson Text" w:eastAsia="Times New Roman" w:hAnsi="Crimson Text" w:cs="Times New Roman"/>
      <w:color w:val="000000"/>
      <w:sz w:val="24"/>
      <w:szCs w:val="24"/>
    </w:rPr>
  </w:style>
  <w:style w:type="paragraph" w:styleId="Footer">
    <w:name w:val="footer"/>
    <w:basedOn w:val="Normal"/>
    <w:link w:val="FooterChar"/>
    <w:uiPriority w:val="99"/>
    <w:unhideWhenUsed/>
    <w:rsid w:val="00D503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34D"/>
    <w:rPr>
      <w:rFonts w:ascii="Crimson Text" w:eastAsia="Times New Roman" w:hAnsi="Crimson Text" w:cs="Times New Roman"/>
      <w:color w:val="000000"/>
      <w:sz w:val="24"/>
      <w:szCs w:val="24"/>
    </w:rPr>
  </w:style>
  <w:style w:type="paragraph" w:customStyle="1" w:styleId="CaptionText">
    <w:name w:val="CaptionText"/>
    <w:basedOn w:val="Normal"/>
    <w:link w:val="CaptionTextChar"/>
    <w:autoRedefine/>
    <w:qFormat/>
    <w:rsid w:val="0054029E"/>
    <w:pPr>
      <w:spacing w:after="110" w:line="280" w:lineRule="exact"/>
      <w:ind w:left="1440" w:right="1440"/>
    </w:pPr>
    <w:rPr>
      <w:bCs/>
      <w:spacing w:val="3"/>
      <w:sz w:val="17"/>
      <w:szCs w:val="20"/>
    </w:rPr>
  </w:style>
  <w:style w:type="table" w:styleId="TableGrid">
    <w:name w:val="Table Grid"/>
    <w:basedOn w:val="TableNormal"/>
    <w:uiPriority w:val="39"/>
    <w:rsid w:val="001C7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TextChar">
    <w:name w:val="CaptionText Char"/>
    <w:basedOn w:val="DefaultParagraphFont"/>
    <w:link w:val="CaptionText"/>
    <w:rsid w:val="0054029E"/>
    <w:rPr>
      <w:rFonts w:ascii="Palatino Linotype" w:eastAsia="Times New Roman" w:hAnsi="Palatino Linotype" w:cs="Times New Roman"/>
      <w:bCs/>
      <w:spacing w:val="3"/>
      <w:kern w:val="16"/>
      <w:sz w:val="17"/>
      <w:szCs w:val="20"/>
      <w14:ligatures w14:val="standardContextual"/>
      <w14:numForm w14:val="oldStyle"/>
      <w14:numSpacing w14:val="proportional"/>
    </w:rPr>
  </w:style>
  <w:style w:type="paragraph" w:customStyle="1" w:styleId="NumberedList">
    <w:name w:val="NumberedList"/>
    <w:basedOn w:val="BulletedList"/>
    <w:link w:val="NumberedListChar"/>
    <w:qFormat/>
    <w:rsid w:val="00450874"/>
    <w:pPr>
      <w:numPr>
        <w:numId w:val="1"/>
      </w:numPr>
      <w:ind w:left="360"/>
    </w:pPr>
  </w:style>
  <w:style w:type="paragraph" w:customStyle="1" w:styleId="BulletedList">
    <w:name w:val="BulletedList"/>
    <w:basedOn w:val="ListParagraph"/>
    <w:link w:val="BulletedListChar"/>
    <w:qFormat/>
    <w:rsid w:val="00450874"/>
    <w:pPr>
      <w:numPr>
        <w:numId w:val="3"/>
      </w:numPr>
      <w:ind w:left="360"/>
    </w:pPr>
  </w:style>
  <w:style w:type="character" w:customStyle="1" w:styleId="NumberedListChar">
    <w:name w:val="NumberedList Char"/>
    <w:basedOn w:val="DefaultParagraphFont"/>
    <w:link w:val="NumberedList"/>
    <w:rsid w:val="00450874"/>
    <w:rPr>
      <w:rFonts w:ascii="Palatino Linotype" w:eastAsia="Times New Roman" w:hAnsi="Palatino Linotype" w:cs="Times New Roman"/>
      <w:spacing w:val="2"/>
      <w:kern w:val="16"/>
      <w14:ligatures w14:val="standardContextual"/>
      <w14:numForm w14:val="oldStyle"/>
      <w14:numSpacing w14:val="proportional"/>
    </w:rPr>
  </w:style>
  <w:style w:type="character" w:customStyle="1" w:styleId="BulletedListChar">
    <w:name w:val="BulletedList Char"/>
    <w:basedOn w:val="DefaultParagraphFont"/>
    <w:link w:val="BulletedList"/>
    <w:rsid w:val="00450874"/>
    <w:rPr>
      <w:rFonts w:ascii="Palatino Linotype" w:eastAsia="Times New Roman" w:hAnsi="Palatino Linotype" w:cs="Times New Roman"/>
      <w:spacing w:val="2"/>
      <w:kern w:val="16"/>
      <w14:ligatures w14:val="standardContextual"/>
      <w14:numForm w14:val="oldStyle"/>
      <w14:numSpacing w14:val="proportional"/>
    </w:rPr>
  </w:style>
  <w:style w:type="paragraph" w:styleId="ListParagraph">
    <w:name w:val="List Paragraph"/>
    <w:basedOn w:val="Normal"/>
    <w:uiPriority w:val="34"/>
    <w:rsid w:val="00B65552"/>
    <w:pPr>
      <w:ind w:left="720"/>
      <w:contextualSpacing/>
    </w:pPr>
  </w:style>
  <w:style w:type="paragraph" w:styleId="BalloonText">
    <w:name w:val="Balloon Text"/>
    <w:basedOn w:val="Normal"/>
    <w:link w:val="BalloonTextChar"/>
    <w:uiPriority w:val="99"/>
    <w:semiHidden/>
    <w:unhideWhenUsed/>
    <w:rsid w:val="0055158D"/>
    <w:pPr>
      <w:spacing w:after="0" w:line="240" w:lineRule="auto"/>
    </w:pPr>
    <w:rPr>
      <w:sz w:val="18"/>
      <w:szCs w:val="18"/>
    </w:rPr>
  </w:style>
  <w:style w:type="character" w:customStyle="1" w:styleId="BalloonTextChar">
    <w:name w:val="Balloon Text Char"/>
    <w:basedOn w:val="DefaultParagraphFont"/>
    <w:link w:val="BalloonText"/>
    <w:uiPriority w:val="99"/>
    <w:semiHidden/>
    <w:rsid w:val="0055158D"/>
    <w:rPr>
      <w:rFonts w:ascii="Times New Roman" w:eastAsia="Times New Roman" w:hAnsi="Times New Roman" w:cs="Times New Roman"/>
      <w:sz w:val="18"/>
      <w:szCs w:val="18"/>
    </w:rPr>
  </w:style>
  <w:style w:type="paragraph" w:customStyle="1" w:styleId="Blockquote">
    <w:name w:val="Block quote"/>
    <w:basedOn w:val="Normal"/>
    <w:qFormat/>
    <w:rsid w:val="00547E40"/>
    <w:pPr>
      <w:ind w:left="720" w:right="720"/>
    </w:pPr>
  </w:style>
  <w:style w:type="character" w:styleId="PageNumber">
    <w:name w:val="page number"/>
    <w:basedOn w:val="DefaultParagraphFont"/>
    <w:uiPriority w:val="99"/>
    <w:semiHidden/>
    <w:unhideWhenUsed/>
    <w:rsid w:val="006D3558"/>
  </w:style>
  <w:style w:type="paragraph" w:styleId="NormalWeb">
    <w:name w:val="Normal (Web)"/>
    <w:basedOn w:val="Normal"/>
    <w:uiPriority w:val="99"/>
    <w:semiHidden/>
    <w:unhideWhenUsed/>
    <w:rsid w:val="00D144BF"/>
    <w:rPr>
      <w:rFonts w:ascii="Times New Roman" w:hAnsi="Times New Roman"/>
      <w:sz w:val="24"/>
      <w:szCs w:val="24"/>
    </w:rPr>
  </w:style>
  <w:style w:type="character" w:customStyle="1" w:styleId="CAPS">
    <w:name w:val="CAPS"/>
    <w:basedOn w:val="DefaultParagraphFont"/>
    <w:uiPriority w:val="1"/>
    <w:qFormat/>
    <w:rsid w:val="00CC25B3"/>
    <w:rPr>
      <w:caps/>
      <w:smallCaps w:val="0"/>
      <w:spacing w:val="11"/>
      <w14:numForm w14:val="lining"/>
      <w14:numSpacing w14:val="proportional"/>
    </w:rPr>
  </w:style>
  <w:style w:type="paragraph" w:customStyle="1" w:styleId="FigureCaption">
    <w:name w:val="Figure Caption"/>
    <w:basedOn w:val="CaptionText"/>
    <w:qFormat/>
    <w:rsid w:val="0054029E"/>
    <w:pPr>
      <w:numPr>
        <w:numId w:val="4"/>
      </w:numPr>
      <w:tabs>
        <w:tab w:val="left" w:pos="2250"/>
        <w:tab w:val="left" w:pos="2275"/>
        <w:tab w:val="left" w:pos="2304"/>
        <w:tab w:val="left" w:pos="2333"/>
        <w:tab w:val="left" w:pos="2362"/>
      </w:tabs>
      <w:ind w:firstLine="0"/>
    </w:pPr>
  </w:style>
  <w:style w:type="paragraph" w:customStyle="1" w:styleId="TableCaption">
    <w:name w:val="Table Caption"/>
    <w:basedOn w:val="CaptionText"/>
    <w:qFormat/>
    <w:rsid w:val="0054029E"/>
    <w:pPr>
      <w:numPr>
        <w:numId w:val="5"/>
      </w:numPr>
      <w:tabs>
        <w:tab w:val="left" w:pos="2250"/>
        <w:tab w:val="left" w:pos="2275"/>
        <w:tab w:val="left" w:pos="2304"/>
        <w:tab w:val="left" w:pos="2333"/>
        <w:tab w:val="left" w:pos="2362"/>
      </w:tabs>
      <w:ind w:left="1440" w:firstLine="0"/>
    </w:pPr>
  </w:style>
  <w:style w:type="paragraph" w:styleId="Caption">
    <w:name w:val="caption"/>
    <w:basedOn w:val="Normal"/>
    <w:next w:val="Normal"/>
    <w:uiPriority w:val="35"/>
    <w:unhideWhenUsed/>
    <w:qFormat/>
    <w:rsid w:val="0051354B"/>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0543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078256">
      <w:bodyDiv w:val="1"/>
      <w:marLeft w:val="0"/>
      <w:marRight w:val="0"/>
      <w:marTop w:val="0"/>
      <w:marBottom w:val="0"/>
      <w:divBdr>
        <w:top w:val="none" w:sz="0" w:space="0" w:color="auto"/>
        <w:left w:val="none" w:sz="0" w:space="0" w:color="auto"/>
        <w:bottom w:val="none" w:sz="0" w:space="0" w:color="auto"/>
        <w:right w:val="none" w:sz="0" w:space="0" w:color="auto"/>
      </w:divBdr>
    </w:div>
    <w:div w:id="149294627">
      <w:bodyDiv w:val="1"/>
      <w:marLeft w:val="0"/>
      <w:marRight w:val="0"/>
      <w:marTop w:val="0"/>
      <w:marBottom w:val="0"/>
      <w:divBdr>
        <w:top w:val="none" w:sz="0" w:space="0" w:color="auto"/>
        <w:left w:val="none" w:sz="0" w:space="0" w:color="auto"/>
        <w:bottom w:val="none" w:sz="0" w:space="0" w:color="auto"/>
        <w:right w:val="none" w:sz="0" w:space="0" w:color="auto"/>
      </w:divBdr>
    </w:div>
    <w:div w:id="149829649">
      <w:bodyDiv w:val="1"/>
      <w:marLeft w:val="0"/>
      <w:marRight w:val="0"/>
      <w:marTop w:val="0"/>
      <w:marBottom w:val="0"/>
      <w:divBdr>
        <w:top w:val="none" w:sz="0" w:space="0" w:color="auto"/>
        <w:left w:val="none" w:sz="0" w:space="0" w:color="auto"/>
        <w:bottom w:val="none" w:sz="0" w:space="0" w:color="auto"/>
        <w:right w:val="none" w:sz="0" w:space="0" w:color="auto"/>
      </w:divBdr>
    </w:div>
    <w:div w:id="158159579">
      <w:bodyDiv w:val="1"/>
      <w:marLeft w:val="0"/>
      <w:marRight w:val="0"/>
      <w:marTop w:val="0"/>
      <w:marBottom w:val="0"/>
      <w:divBdr>
        <w:top w:val="none" w:sz="0" w:space="0" w:color="auto"/>
        <w:left w:val="none" w:sz="0" w:space="0" w:color="auto"/>
        <w:bottom w:val="none" w:sz="0" w:space="0" w:color="auto"/>
        <w:right w:val="none" w:sz="0" w:space="0" w:color="auto"/>
      </w:divBdr>
    </w:div>
    <w:div w:id="199050054">
      <w:bodyDiv w:val="1"/>
      <w:marLeft w:val="0"/>
      <w:marRight w:val="0"/>
      <w:marTop w:val="0"/>
      <w:marBottom w:val="0"/>
      <w:divBdr>
        <w:top w:val="none" w:sz="0" w:space="0" w:color="auto"/>
        <w:left w:val="none" w:sz="0" w:space="0" w:color="auto"/>
        <w:bottom w:val="none" w:sz="0" w:space="0" w:color="auto"/>
        <w:right w:val="none" w:sz="0" w:space="0" w:color="auto"/>
      </w:divBdr>
    </w:div>
    <w:div w:id="205534493">
      <w:bodyDiv w:val="1"/>
      <w:marLeft w:val="0"/>
      <w:marRight w:val="0"/>
      <w:marTop w:val="0"/>
      <w:marBottom w:val="0"/>
      <w:divBdr>
        <w:top w:val="none" w:sz="0" w:space="0" w:color="auto"/>
        <w:left w:val="none" w:sz="0" w:space="0" w:color="auto"/>
        <w:bottom w:val="none" w:sz="0" w:space="0" w:color="auto"/>
        <w:right w:val="none" w:sz="0" w:space="0" w:color="auto"/>
      </w:divBdr>
    </w:div>
    <w:div w:id="288248052">
      <w:bodyDiv w:val="1"/>
      <w:marLeft w:val="0"/>
      <w:marRight w:val="0"/>
      <w:marTop w:val="0"/>
      <w:marBottom w:val="0"/>
      <w:divBdr>
        <w:top w:val="none" w:sz="0" w:space="0" w:color="auto"/>
        <w:left w:val="none" w:sz="0" w:space="0" w:color="auto"/>
        <w:bottom w:val="none" w:sz="0" w:space="0" w:color="auto"/>
        <w:right w:val="none" w:sz="0" w:space="0" w:color="auto"/>
      </w:divBdr>
    </w:div>
    <w:div w:id="297105986">
      <w:bodyDiv w:val="1"/>
      <w:marLeft w:val="0"/>
      <w:marRight w:val="0"/>
      <w:marTop w:val="0"/>
      <w:marBottom w:val="0"/>
      <w:divBdr>
        <w:top w:val="none" w:sz="0" w:space="0" w:color="auto"/>
        <w:left w:val="none" w:sz="0" w:space="0" w:color="auto"/>
        <w:bottom w:val="none" w:sz="0" w:space="0" w:color="auto"/>
        <w:right w:val="none" w:sz="0" w:space="0" w:color="auto"/>
      </w:divBdr>
    </w:div>
    <w:div w:id="299967108">
      <w:bodyDiv w:val="1"/>
      <w:marLeft w:val="0"/>
      <w:marRight w:val="0"/>
      <w:marTop w:val="0"/>
      <w:marBottom w:val="0"/>
      <w:divBdr>
        <w:top w:val="none" w:sz="0" w:space="0" w:color="auto"/>
        <w:left w:val="none" w:sz="0" w:space="0" w:color="auto"/>
        <w:bottom w:val="none" w:sz="0" w:space="0" w:color="auto"/>
        <w:right w:val="none" w:sz="0" w:space="0" w:color="auto"/>
      </w:divBdr>
    </w:div>
    <w:div w:id="303245614">
      <w:bodyDiv w:val="1"/>
      <w:marLeft w:val="0"/>
      <w:marRight w:val="0"/>
      <w:marTop w:val="0"/>
      <w:marBottom w:val="0"/>
      <w:divBdr>
        <w:top w:val="none" w:sz="0" w:space="0" w:color="auto"/>
        <w:left w:val="none" w:sz="0" w:space="0" w:color="auto"/>
        <w:bottom w:val="none" w:sz="0" w:space="0" w:color="auto"/>
        <w:right w:val="none" w:sz="0" w:space="0" w:color="auto"/>
      </w:divBdr>
      <w:divsChild>
        <w:div w:id="836002056">
          <w:marLeft w:val="0"/>
          <w:marRight w:val="0"/>
          <w:marTop w:val="0"/>
          <w:marBottom w:val="0"/>
          <w:divBdr>
            <w:top w:val="none" w:sz="0" w:space="0" w:color="auto"/>
            <w:left w:val="none" w:sz="0" w:space="0" w:color="auto"/>
            <w:bottom w:val="none" w:sz="0" w:space="0" w:color="auto"/>
            <w:right w:val="none" w:sz="0" w:space="0" w:color="auto"/>
          </w:divBdr>
        </w:div>
      </w:divsChild>
    </w:div>
    <w:div w:id="324868225">
      <w:bodyDiv w:val="1"/>
      <w:marLeft w:val="0"/>
      <w:marRight w:val="0"/>
      <w:marTop w:val="0"/>
      <w:marBottom w:val="0"/>
      <w:divBdr>
        <w:top w:val="none" w:sz="0" w:space="0" w:color="auto"/>
        <w:left w:val="none" w:sz="0" w:space="0" w:color="auto"/>
        <w:bottom w:val="none" w:sz="0" w:space="0" w:color="auto"/>
        <w:right w:val="none" w:sz="0" w:space="0" w:color="auto"/>
      </w:divBdr>
      <w:divsChild>
        <w:div w:id="1759061665">
          <w:marLeft w:val="0"/>
          <w:marRight w:val="0"/>
          <w:marTop w:val="0"/>
          <w:marBottom w:val="0"/>
          <w:divBdr>
            <w:top w:val="none" w:sz="0" w:space="0" w:color="auto"/>
            <w:left w:val="none" w:sz="0" w:space="0" w:color="auto"/>
            <w:bottom w:val="none" w:sz="0" w:space="0" w:color="auto"/>
            <w:right w:val="none" w:sz="0" w:space="0" w:color="auto"/>
          </w:divBdr>
          <w:divsChild>
            <w:div w:id="1392539776">
              <w:marLeft w:val="0"/>
              <w:marRight w:val="0"/>
              <w:marTop w:val="0"/>
              <w:marBottom w:val="0"/>
              <w:divBdr>
                <w:top w:val="none" w:sz="0" w:space="0" w:color="auto"/>
                <w:left w:val="none" w:sz="0" w:space="0" w:color="auto"/>
                <w:bottom w:val="none" w:sz="0" w:space="0" w:color="auto"/>
                <w:right w:val="none" w:sz="0" w:space="0" w:color="auto"/>
              </w:divBdr>
              <w:divsChild>
                <w:div w:id="55497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582580">
      <w:bodyDiv w:val="1"/>
      <w:marLeft w:val="0"/>
      <w:marRight w:val="0"/>
      <w:marTop w:val="0"/>
      <w:marBottom w:val="0"/>
      <w:divBdr>
        <w:top w:val="none" w:sz="0" w:space="0" w:color="auto"/>
        <w:left w:val="none" w:sz="0" w:space="0" w:color="auto"/>
        <w:bottom w:val="none" w:sz="0" w:space="0" w:color="auto"/>
        <w:right w:val="none" w:sz="0" w:space="0" w:color="auto"/>
      </w:divBdr>
    </w:div>
    <w:div w:id="652754697">
      <w:bodyDiv w:val="1"/>
      <w:marLeft w:val="0"/>
      <w:marRight w:val="0"/>
      <w:marTop w:val="0"/>
      <w:marBottom w:val="0"/>
      <w:divBdr>
        <w:top w:val="none" w:sz="0" w:space="0" w:color="auto"/>
        <w:left w:val="none" w:sz="0" w:space="0" w:color="auto"/>
        <w:bottom w:val="none" w:sz="0" w:space="0" w:color="auto"/>
        <w:right w:val="none" w:sz="0" w:space="0" w:color="auto"/>
      </w:divBdr>
    </w:div>
    <w:div w:id="667639773">
      <w:bodyDiv w:val="1"/>
      <w:marLeft w:val="0"/>
      <w:marRight w:val="0"/>
      <w:marTop w:val="0"/>
      <w:marBottom w:val="0"/>
      <w:divBdr>
        <w:top w:val="none" w:sz="0" w:space="0" w:color="auto"/>
        <w:left w:val="none" w:sz="0" w:space="0" w:color="auto"/>
        <w:bottom w:val="none" w:sz="0" w:space="0" w:color="auto"/>
        <w:right w:val="none" w:sz="0" w:space="0" w:color="auto"/>
      </w:divBdr>
    </w:div>
    <w:div w:id="668677835">
      <w:bodyDiv w:val="1"/>
      <w:marLeft w:val="0"/>
      <w:marRight w:val="0"/>
      <w:marTop w:val="0"/>
      <w:marBottom w:val="0"/>
      <w:divBdr>
        <w:top w:val="none" w:sz="0" w:space="0" w:color="auto"/>
        <w:left w:val="none" w:sz="0" w:space="0" w:color="auto"/>
        <w:bottom w:val="none" w:sz="0" w:space="0" w:color="auto"/>
        <w:right w:val="none" w:sz="0" w:space="0" w:color="auto"/>
      </w:divBdr>
      <w:divsChild>
        <w:div w:id="613564612">
          <w:marLeft w:val="0"/>
          <w:marRight w:val="0"/>
          <w:marTop w:val="0"/>
          <w:marBottom w:val="0"/>
          <w:divBdr>
            <w:top w:val="none" w:sz="0" w:space="0" w:color="auto"/>
            <w:left w:val="none" w:sz="0" w:space="0" w:color="auto"/>
            <w:bottom w:val="none" w:sz="0" w:space="0" w:color="auto"/>
            <w:right w:val="none" w:sz="0" w:space="0" w:color="auto"/>
          </w:divBdr>
          <w:divsChild>
            <w:div w:id="1035159211">
              <w:marLeft w:val="0"/>
              <w:marRight w:val="0"/>
              <w:marTop w:val="0"/>
              <w:marBottom w:val="0"/>
              <w:divBdr>
                <w:top w:val="none" w:sz="0" w:space="0" w:color="auto"/>
                <w:left w:val="none" w:sz="0" w:space="0" w:color="auto"/>
                <w:bottom w:val="none" w:sz="0" w:space="0" w:color="auto"/>
                <w:right w:val="none" w:sz="0" w:space="0" w:color="auto"/>
              </w:divBdr>
              <w:divsChild>
                <w:div w:id="650133743">
                  <w:marLeft w:val="0"/>
                  <w:marRight w:val="0"/>
                  <w:marTop w:val="0"/>
                  <w:marBottom w:val="0"/>
                  <w:divBdr>
                    <w:top w:val="none" w:sz="0" w:space="0" w:color="auto"/>
                    <w:left w:val="none" w:sz="0" w:space="0" w:color="auto"/>
                    <w:bottom w:val="none" w:sz="0" w:space="0" w:color="auto"/>
                    <w:right w:val="none" w:sz="0" w:space="0" w:color="auto"/>
                  </w:divBdr>
                  <w:divsChild>
                    <w:div w:id="62666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386125">
      <w:bodyDiv w:val="1"/>
      <w:marLeft w:val="0"/>
      <w:marRight w:val="0"/>
      <w:marTop w:val="0"/>
      <w:marBottom w:val="0"/>
      <w:divBdr>
        <w:top w:val="none" w:sz="0" w:space="0" w:color="auto"/>
        <w:left w:val="none" w:sz="0" w:space="0" w:color="auto"/>
        <w:bottom w:val="none" w:sz="0" w:space="0" w:color="auto"/>
        <w:right w:val="none" w:sz="0" w:space="0" w:color="auto"/>
      </w:divBdr>
    </w:div>
    <w:div w:id="777720650">
      <w:bodyDiv w:val="1"/>
      <w:marLeft w:val="0"/>
      <w:marRight w:val="0"/>
      <w:marTop w:val="0"/>
      <w:marBottom w:val="0"/>
      <w:divBdr>
        <w:top w:val="none" w:sz="0" w:space="0" w:color="auto"/>
        <w:left w:val="none" w:sz="0" w:space="0" w:color="auto"/>
        <w:bottom w:val="none" w:sz="0" w:space="0" w:color="auto"/>
        <w:right w:val="none" w:sz="0" w:space="0" w:color="auto"/>
      </w:divBdr>
    </w:div>
    <w:div w:id="800349159">
      <w:bodyDiv w:val="1"/>
      <w:marLeft w:val="0"/>
      <w:marRight w:val="0"/>
      <w:marTop w:val="0"/>
      <w:marBottom w:val="0"/>
      <w:divBdr>
        <w:top w:val="none" w:sz="0" w:space="0" w:color="auto"/>
        <w:left w:val="none" w:sz="0" w:space="0" w:color="auto"/>
        <w:bottom w:val="none" w:sz="0" w:space="0" w:color="auto"/>
        <w:right w:val="none" w:sz="0" w:space="0" w:color="auto"/>
      </w:divBdr>
    </w:div>
    <w:div w:id="804811489">
      <w:bodyDiv w:val="1"/>
      <w:marLeft w:val="0"/>
      <w:marRight w:val="0"/>
      <w:marTop w:val="0"/>
      <w:marBottom w:val="0"/>
      <w:divBdr>
        <w:top w:val="none" w:sz="0" w:space="0" w:color="auto"/>
        <w:left w:val="none" w:sz="0" w:space="0" w:color="auto"/>
        <w:bottom w:val="none" w:sz="0" w:space="0" w:color="auto"/>
        <w:right w:val="none" w:sz="0" w:space="0" w:color="auto"/>
      </w:divBdr>
    </w:div>
    <w:div w:id="807824253">
      <w:bodyDiv w:val="1"/>
      <w:marLeft w:val="0"/>
      <w:marRight w:val="0"/>
      <w:marTop w:val="0"/>
      <w:marBottom w:val="0"/>
      <w:divBdr>
        <w:top w:val="none" w:sz="0" w:space="0" w:color="auto"/>
        <w:left w:val="none" w:sz="0" w:space="0" w:color="auto"/>
        <w:bottom w:val="none" w:sz="0" w:space="0" w:color="auto"/>
        <w:right w:val="none" w:sz="0" w:space="0" w:color="auto"/>
      </w:divBdr>
      <w:divsChild>
        <w:div w:id="1887640419">
          <w:marLeft w:val="0"/>
          <w:marRight w:val="0"/>
          <w:marTop w:val="0"/>
          <w:marBottom w:val="0"/>
          <w:divBdr>
            <w:top w:val="none" w:sz="0" w:space="0" w:color="auto"/>
            <w:left w:val="none" w:sz="0" w:space="0" w:color="auto"/>
            <w:bottom w:val="none" w:sz="0" w:space="0" w:color="auto"/>
            <w:right w:val="none" w:sz="0" w:space="0" w:color="auto"/>
          </w:divBdr>
        </w:div>
      </w:divsChild>
    </w:div>
    <w:div w:id="866522428">
      <w:bodyDiv w:val="1"/>
      <w:marLeft w:val="0"/>
      <w:marRight w:val="0"/>
      <w:marTop w:val="0"/>
      <w:marBottom w:val="0"/>
      <w:divBdr>
        <w:top w:val="none" w:sz="0" w:space="0" w:color="auto"/>
        <w:left w:val="none" w:sz="0" w:space="0" w:color="auto"/>
        <w:bottom w:val="none" w:sz="0" w:space="0" w:color="auto"/>
        <w:right w:val="none" w:sz="0" w:space="0" w:color="auto"/>
      </w:divBdr>
    </w:div>
    <w:div w:id="893203687">
      <w:bodyDiv w:val="1"/>
      <w:marLeft w:val="0"/>
      <w:marRight w:val="0"/>
      <w:marTop w:val="0"/>
      <w:marBottom w:val="0"/>
      <w:divBdr>
        <w:top w:val="none" w:sz="0" w:space="0" w:color="auto"/>
        <w:left w:val="none" w:sz="0" w:space="0" w:color="auto"/>
        <w:bottom w:val="none" w:sz="0" w:space="0" w:color="auto"/>
        <w:right w:val="none" w:sz="0" w:space="0" w:color="auto"/>
      </w:divBdr>
      <w:divsChild>
        <w:div w:id="1540244966">
          <w:marLeft w:val="0"/>
          <w:marRight w:val="0"/>
          <w:marTop w:val="0"/>
          <w:marBottom w:val="0"/>
          <w:divBdr>
            <w:top w:val="none" w:sz="0" w:space="0" w:color="auto"/>
            <w:left w:val="none" w:sz="0" w:space="0" w:color="auto"/>
            <w:bottom w:val="none" w:sz="0" w:space="0" w:color="auto"/>
            <w:right w:val="none" w:sz="0" w:space="0" w:color="auto"/>
          </w:divBdr>
          <w:divsChild>
            <w:div w:id="2105682949">
              <w:marLeft w:val="0"/>
              <w:marRight w:val="0"/>
              <w:marTop w:val="0"/>
              <w:marBottom w:val="0"/>
              <w:divBdr>
                <w:top w:val="none" w:sz="0" w:space="0" w:color="auto"/>
                <w:left w:val="none" w:sz="0" w:space="0" w:color="auto"/>
                <w:bottom w:val="none" w:sz="0" w:space="0" w:color="auto"/>
                <w:right w:val="none" w:sz="0" w:space="0" w:color="auto"/>
              </w:divBdr>
              <w:divsChild>
                <w:div w:id="1286808091">
                  <w:marLeft w:val="0"/>
                  <w:marRight w:val="0"/>
                  <w:marTop w:val="0"/>
                  <w:marBottom w:val="0"/>
                  <w:divBdr>
                    <w:top w:val="none" w:sz="0" w:space="0" w:color="auto"/>
                    <w:left w:val="none" w:sz="0" w:space="0" w:color="auto"/>
                    <w:bottom w:val="none" w:sz="0" w:space="0" w:color="auto"/>
                    <w:right w:val="none" w:sz="0" w:space="0" w:color="auto"/>
                  </w:divBdr>
                  <w:divsChild>
                    <w:div w:id="132482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057332">
      <w:bodyDiv w:val="1"/>
      <w:marLeft w:val="0"/>
      <w:marRight w:val="0"/>
      <w:marTop w:val="0"/>
      <w:marBottom w:val="0"/>
      <w:divBdr>
        <w:top w:val="none" w:sz="0" w:space="0" w:color="auto"/>
        <w:left w:val="none" w:sz="0" w:space="0" w:color="auto"/>
        <w:bottom w:val="none" w:sz="0" w:space="0" w:color="auto"/>
        <w:right w:val="none" w:sz="0" w:space="0" w:color="auto"/>
      </w:divBdr>
    </w:div>
    <w:div w:id="965548246">
      <w:bodyDiv w:val="1"/>
      <w:marLeft w:val="0"/>
      <w:marRight w:val="0"/>
      <w:marTop w:val="0"/>
      <w:marBottom w:val="0"/>
      <w:divBdr>
        <w:top w:val="none" w:sz="0" w:space="0" w:color="auto"/>
        <w:left w:val="none" w:sz="0" w:space="0" w:color="auto"/>
        <w:bottom w:val="none" w:sz="0" w:space="0" w:color="auto"/>
        <w:right w:val="none" w:sz="0" w:space="0" w:color="auto"/>
      </w:divBdr>
    </w:div>
    <w:div w:id="1012142183">
      <w:bodyDiv w:val="1"/>
      <w:marLeft w:val="0"/>
      <w:marRight w:val="0"/>
      <w:marTop w:val="0"/>
      <w:marBottom w:val="0"/>
      <w:divBdr>
        <w:top w:val="none" w:sz="0" w:space="0" w:color="auto"/>
        <w:left w:val="none" w:sz="0" w:space="0" w:color="auto"/>
        <w:bottom w:val="none" w:sz="0" w:space="0" w:color="auto"/>
        <w:right w:val="none" w:sz="0" w:space="0" w:color="auto"/>
      </w:divBdr>
    </w:div>
    <w:div w:id="1023703044">
      <w:bodyDiv w:val="1"/>
      <w:marLeft w:val="0"/>
      <w:marRight w:val="0"/>
      <w:marTop w:val="0"/>
      <w:marBottom w:val="0"/>
      <w:divBdr>
        <w:top w:val="none" w:sz="0" w:space="0" w:color="auto"/>
        <w:left w:val="none" w:sz="0" w:space="0" w:color="auto"/>
        <w:bottom w:val="none" w:sz="0" w:space="0" w:color="auto"/>
        <w:right w:val="none" w:sz="0" w:space="0" w:color="auto"/>
      </w:divBdr>
    </w:div>
    <w:div w:id="1045640525">
      <w:bodyDiv w:val="1"/>
      <w:marLeft w:val="0"/>
      <w:marRight w:val="0"/>
      <w:marTop w:val="0"/>
      <w:marBottom w:val="0"/>
      <w:divBdr>
        <w:top w:val="none" w:sz="0" w:space="0" w:color="auto"/>
        <w:left w:val="none" w:sz="0" w:space="0" w:color="auto"/>
        <w:bottom w:val="none" w:sz="0" w:space="0" w:color="auto"/>
        <w:right w:val="none" w:sz="0" w:space="0" w:color="auto"/>
      </w:divBdr>
      <w:divsChild>
        <w:div w:id="1829859213">
          <w:marLeft w:val="0"/>
          <w:marRight w:val="0"/>
          <w:marTop w:val="0"/>
          <w:marBottom w:val="0"/>
          <w:divBdr>
            <w:top w:val="none" w:sz="0" w:space="0" w:color="auto"/>
            <w:left w:val="none" w:sz="0" w:space="0" w:color="auto"/>
            <w:bottom w:val="none" w:sz="0" w:space="0" w:color="auto"/>
            <w:right w:val="none" w:sz="0" w:space="0" w:color="auto"/>
          </w:divBdr>
        </w:div>
      </w:divsChild>
    </w:div>
    <w:div w:id="1087656417">
      <w:bodyDiv w:val="1"/>
      <w:marLeft w:val="0"/>
      <w:marRight w:val="0"/>
      <w:marTop w:val="0"/>
      <w:marBottom w:val="0"/>
      <w:divBdr>
        <w:top w:val="none" w:sz="0" w:space="0" w:color="auto"/>
        <w:left w:val="none" w:sz="0" w:space="0" w:color="auto"/>
        <w:bottom w:val="none" w:sz="0" w:space="0" w:color="auto"/>
        <w:right w:val="none" w:sz="0" w:space="0" w:color="auto"/>
      </w:divBdr>
    </w:div>
    <w:div w:id="1122773248">
      <w:bodyDiv w:val="1"/>
      <w:marLeft w:val="0"/>
      <w:marRight w:val="0"/>
      <w:marTop w:val="0"/>
      <w:marBottom w:val="0"/>
      <w:divBdr>
        <w:top w:val="none" w:sz="0" w:space="0" w:color="auto"/>
        <w:left w:val="none" w:sz="0" w:space="0" w:color="auto"/>
        <w:bottom w:val="none" w:sz="0" w:space="0" w:color="auto"/>
        <w:right w:val="none" w:sz="0" w:space="0" w:color="auto"/>
      </w:divBdr>
    </w:div>
    <w:div w:id="1124079629">
      <w:bodyDiv w:val="1"/>
      <w:marLeft w:val="0"/>
      <w:marRight w:val="0"/>
      <w:marTop w:val="0"/>
      <w:marBottom w:val="0"/>
      <w:divBdr>
        <w:top w:val="none" w:sz="0" w:space="0" w:color="auto"/>
        <w:left w:val="none" w:sz="0" w:space="0" w:color="auto"/>
        <w:bottom w:val="none" w:sz="0" w:space="0" w:color="auto"/>
        <w:right w:val="none" w:sz="0" w:space="0" w:color="auto"/>
      </w:divBdr>
    </w:div>
    <w:div w:id="1134788213">
      <w:bodyDiv w:val="1"/>
      <w:marLeft w:val="0"/>
      <w:marRight w:val="0"/>
      <w:marTop w:val="0"/>
      <w:marBottom w:val="0"/>
      <w:divBdr>
        <w:top w:val="none" w:sz="0" w:space="0" w:color="auto"/>
        <w:left w:val="none" w:sz="0" w:space="0" w:color="auto"/>
        <w:bottom w:val="none" w:sz="0" w:space="0" w:color="auto"/>
        <w:right w:val="none" w:sz="0" w:space="0" w:color="auto"/>
      </w:divBdr>
    </w:div>
    <w:div w:id="1157570540">
      <w:bodyDiv w:val="1"/>
      <w:marLeft w:val="0"/>
      <w:marRight w:val="0"/>
      <w:marTop w:val="0"/>
      <w:marBottom w:val="0"/>
      <w:divBdr>
        <w:top w:val="none" w:sz="0" w:space="0" w:color="auto"/>
        <w:left w:val="none" w:sz="0" w:space="0" w:color="auto"/>
        <w:bottom w:val="none" w:sz="0" w:space="0" w:color="auto"/>
        <w:right w:val="none" w:sz="0" w:space="0" w:color="auto"/>
      </w:divBdr>
    </w:div>
    <w:div w:id="1174493585">
      <w:bodyDiv w:val="1"/>
      <w:marLeft w:val="0"/>
      <w:marRight w:val="0"/>
      <w:marTop w:val="0"/>
      <w:marBottom w:val="0"/>
      <w:divBdr>
        <w:top w:val="none" w:sz="0" w:space="0" w:color="auto"/>
        <w:left w:val="none" w:sz="0" w:space="0" w:color="auto"/>
        <w:bottom w:val="none" w:sz="0" w:space="0" w:color="auto"/>
        <w:right w:val="none" w:sz="0" w:space="0" w:color="auto"/>
      </w:divBdr>
    </w:div>
    <w:div w:id="1188907795">
      <w:bodyDiv w:val="1"/>
      <w:marLeft w:val="0"/>
      <w:marRight w:val="0"/>
      <w:marTop w:val="0"/>
      <w:marBottom w:val="0"/>
      <w:divBdr>
        <w:top w:val="none" w:sz="0" w:space="0" w:color="auto"/>
        <w:left w:val="none" w:sz="0" w:space="0" w:color="auto"/>
        <w:bottom w:val="none" w:sz="0" w:space="0" w:color="auto"/>
        <w:right w:val="none" w:sz="0" w:space="0" w:color="auto"/>
      </w:divBdr>
    </w:div>
    <w:div w:id="1216552493">
      <w:bodyDiv w:val="1"/>
      <w:marLeft w:val="0"/>
      <w:marRight w:val="0"/>
      <w:marTop w:val="0"/>
      <w:marBottom w:val="0"/>
      <w:divBdr>
        <w:top w:val="none" w:sz="0" w:space="0" w:color="auto"/>
        <w:left w:val="none" w:sz="0" w:space="0" w:color="auto"/>
        <w:bottom w:val="none" w:sz="0" w:space="0" w:color="auto"/>
        <w:right w:val="none" w:sz="0" w:space="0" w:color="auto"/>
      </w:divBdr>
      <w:divsChild>
        <w:div w:id="501355493">
          <w:marLeft w:val="0"/>
          <w:marRight w:val="0"/>
          <w:marTop w:val="0"/>
          <w:marBottom w:val="0"/>
          <w:divBdr>
            <w:top w:val="none" w:sz="0" w:space="0" w:color="auto"/>
            <w:left w:val="none" w:sz="0" w:space="0" w:color="auto"/>
            <w:bottom w:val="none" w:sz="0" w:space="0" w:color="auto"/>
            <w:right w:val="none" w:sz="0" w:space="0" w:color="auto"/>
          </w:divBdr>
          <w:divsChild>
            <w:div w:id="1739668148">
              <w:marLeft w:val="0"/>
              <w:marRight w:val="0"/>
              <w:marTop w:val="0"/>
              <w:marBottom w:val="0"/>
              <w:divBdr>
                <w:top w:val="none" w:sz="0" w:space="0" w:color="auto"/>
                <w:left w:val="none" w:sz="0" w:space="0" w:color="auto"/>
                <w:bottom w:val="none" w:sz="0" w:space="0" w:color="auto"/>
                <w:right w:val="none" w:sz="0" w:space="0" w:color="auto"/>
              </w:divBdr>
              <w:divsChild>
                <w:div w:id="197952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359584">
      <w:bodyDiv w:val="1"/>
      <w:marLeft w:val="0"/>
      <w:marRight w:val="0"/>
      <w:marTop w:val="0"/>
      <w:marBottom w:val="0"/>
      <w:divBdr>
        <w:top w:val="none" w:sz="0" w:space="0" w:color="auto"/>
        <w:left w:val="none" w:sz="0" w:space="0" w:color="auto"/>
        <w:bottom w:val="none" w:sz="0" w:space="0" w:color="auto"/>
        <w:right w:val="none" w:sz="0" w:space="0" w:color="auto"/>
      </w:divBdr>
    </w:div>
    <w:div w:id="1251814940">
      <w:bodyDiv w:val="1"/>
      <w:marLeft w:val="0"/>
      <w:marRight w:val="0"/>
      <w:marTop w:val="0"/>
      <w:marBottom w:val="0"/>
      <w:divBdr>
        <w:top w:val="none" w:sz="0" w:space="0" w:color="auto"/>
        <w:left w:val="none" w:sz="0" w:space="0" w:color="auto"/>
        <w:bottom w:val="none" w:sz="0" w:space="0" w:color="auto"/>
        <w:right w:val="none" w:sz="0" w:space="0" w:color="auto"/>
      </w:divBdr>
    </w:div>
    <w:div w:id="1296448169">
      <w:bodyDiv w:val="1"/>
      <w:marLeft w:val="0"/>
      <w:marRight w:val="0"/>
      <w:marTop w:val="0"/>
      <w:marBottom w:val="0"/>
      <w:divBdr>
        <w:top w:val="none" w:sz="0" w:space="0" w:color="auto"/>
        <w:left w:val="none" w:sz="0" w:space="0" w:color="auto"/>
        <w:bottom w:val="none" w:sz="0" w:space="0" w:color="auto"/>
        <w:right w:val="none" w:sz="0" w:space="0" w:color="auto"/>
      </w:divBdr>
    </w:div>
    <w:div w:id="1311205430">
      <w:bodyDiv w:val="1"/>
      <w:marLeft w:val="0"/>
      <w:marRight w:val="0"/>
      <w:marTop w:val="0"/>
      <w:marBottom w:val="0"/>
      <w:divBdr>
        <w:top w:val="none" w:sz="0" w:space="0" w:color="auto"/>
        <w:left w:val="none" w:sz="0" w:space="0" w:color="auto"/>
        <w:bottom w:val="none" w:sz="0" w:space="0" w:color="auto"/>
        <w:right w:val="none" w:sz="0" w:space="0" w:color="auto"/>
      </w:divBdr>
      <w:divsChild>
        <w:div w:id="1449082803">
          <w:marLeft w:val="0"/>
          <w:marRight w:val="0"/>
          <w:marTop w:val="0"/>
          <w:marBottom w:val="0"/>
          <w:divBdr>
            <w:top w:val="none" w:sz="0" w:space="0" w:color="auto"/>
            <w:left w:val="none" w:sz="0" w:space="0" w:color="auto"/>
            <w:bottom w:val="none" w:sz="0" w:space="0" w:color="auto"/>
            <w:right w:val="none" w:sz="0" w:space="0" w:color="auto"/>
          </w:divBdr>
          <w:divsChild>
            <w:div w:id="1191066427">
              <w:marLeft w:val="0"/>
              <w:marRight w:val="0"/>
              <w:marTop w:val="0"/>
              <w:marBottom w:val="0"/>
              <w:divBdr>
                <w:top w:val="none" w:sz="0" w:space="0" w:color="auto"/>
                <w:left w:val="none" w:sz="0" w:space="0" w:color="auto"/>
                <w:bottom w:val="none" w:sz="0" w:space="0" w:color="auto"/>
                <w:right w:val="none" w:sz="0" w:space="0" w:color="auto"/>
              </w:divBdr>
              <w:divsChild>
                <w:div w:id="2043238037">
                  <w:marLeft w:val="0"/>
                  <w:marRight w:val="0"/>
                  <w:marTop w:val="0"/>
                  <w:marBottom w:val="0"/>
                  <w:divBdr>
                    <w:top w:val="none" w:sz="0" w:space="0" w:color="auto"/>
                    <w:left w:val="none" w:sz="0" w:space="0" w:color="auto"/>
                    <w:bottom w:val="none" w:sz="0" w:space="0" w:color="auto"/>
                    <w:right w:val="none" w:sz="0" w:space="0" w:color="auto"/>
                  </w:divBdr>
                  <w:divsChild>
                    <w:div w:id="186752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113487">
      <w:bodyDiv w:val="1"/>
      <w:marLeft w:val="0"/>
      <w:marRight w:val="0"/>
      <w:marTop w:val="0"/>
      <w:marBottom w:val="0"/>
      <w:divBdr>
        <w:top w:val="none" w:sz="0" w:space="0" w:color="auto"/>
        <w:left w:val="none" w:sz="0" w:space="0" w:color="auto"/>
        <w:bottom w:val="none" w:sz="0" w:space="0" w:color="auto"/>
        <w:right w:val="none" w:sz="0" w:space="0" w:color="auto"/>
      </w:divBdr>
    </w:div>
    <w:div w:id="1400901070">
      <w:bodyDiv w:val="1"/>
      <w:marLeft w:val="0"/>
      <w:marRight w:val="0"/>
      <w:marTop w:val="0"/>
      <w:marBottom w:val="0"/>
      <w:divBdr>
        <w:top w:val="none" w:sz="0" w:space="0" w:color="auto"/>
        <w:left w:val="none" w:sz="0" w:space="0" w:color="auto"/>
        <w:bottom w:val="none" w:sz="0" w:space="0" w:color="auto"/>
        <w:right w:val="none" w:sz="0" w:space="0" w:color="auto"/>
      </w:divBdr>
    </w:div>
    <w:div w:id="1495144604">
      <w:bodyDiv w:val="1"/>
      <w:marLeft w:val="0"/>
      <w:marRight w:val="0"/>
      <w:marTop w:val="0"/>
      <w:marBottom w:val="0"/>
      <w:divBdr>
        <w:top w:val="none" w:sz="0" w:space="0" w:color="auto"/>
        <w:left w:val="none" w:sz="0" w:space="0" w:color="auto"/>
        <w:bottom w:val="none" w:sz="0" w:space="0" w:color="auto"/>
        <w:right w:val="none" w:sz="0" w:space="0" w:color="auto"/>
      </w:divBdr>
      <w:divsChild>
        <w:div w:id="90317138">
          <w:marLeft w:val="0"/>
          <w:marRight w:val="0"/>
          <w:marTop w:val="0"/>
          <w:marBottom w:val="0"/>
          <w:divBdr>
            <w:top w:val="none" w:sz="0" w:space="0" w:color="auto"/>
            <w:left w:val="none" w:sz="0" w:space="0" w:color="auto"/>
            <w:bottom w:val="none" w:sz="0" w:space="0" w:color="auto"/>
            <w:right w:val="none" w:sz="0" w:space="0" w:color="auto"/>
          </w:divBdr>
          <w:divsChild>
            <w:div w:id="1539733909">
              <w:marLeft w:val="0"/>
              <w:marRight w:val="0"/>
              <w:marTop w:val="0"/>
              <w:marBottom w:val="0"/>
              <w:divBdr>
                <w:top w:val="none" w:sz="0" w:space="0" w:color="auto"/>
                <w:left w:val="none" w:sz="0" w:space="0" w:color="auto"/>
                <w:bottom w:val="none" w:sz="0" w:space="0" w:color="auto"/>
                <w:right w:val="none" w:sz="0" w:space="0" w:color="auto"/>
              </w:divBdr>
              <w:divsChild>
                <w:div w:id="13442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941729">
          <w:marLeft w:val="0"/>
          <w:marRight w:val="0"/>
          <w:marTop w:val="0"/>
          <w:marBottom w:val="0"/>
          <w:divBdr>
            <w:top w:val="none" w:sz="0" w:space="0" w:color="auto"/>
            <w:left w:val="none" w:sz="0" w:space="0" w:color="auto"/>
            <w:bottom w:val="none" w:sz="0" w:space="0" w:color="auto"/>
            <w:right w:val="none" w:sz="0" w:space="0" w:color="auto"/>
          </w:divBdr>
          <w:divsChild>
            <w:div w:id="671683684">
              <w:marLeft w:val="0"/>
              <w:marRight w:val="0"/>
              <w:marTop w:val="0"/>
              <w:marBottom w:val="0"/>
              <w:divBdr>
                <w:top w:val="none" w:sz="0" w:space="0" w:color="auto"/>
                <w:left w:val="none" w:sz="0" w:space="0" w:color="auto"/>
                <w:bottom w:val="none" w:sz="0" w:space="0" w:color="auto"/>
                <w:right w:val="none" w:sz="0" w:space="0" w:color="auto"/>
              </w:divBdr>
              <w:divsChild>
                <w:div w:id="164325121">
                  <w:marLeft w:val="0"/>
                  <w:marRight w:val="0"/>
                  <w:marTop w:val="0"/>
                  <w:marBottom w:val="0"/>
                  <w:divBdr>
                    <w:top w:val="none" w:sz="0" w:space="0" w:color="auto"/>
                    <w:left w:val="none" w:sz="0" w:space="0" w:color="auto"/>
                    <w:bottom w:val="none" w:sz="0" w:space="0" w:color="auto"/>
                    <w:right w:val="none" w:sz="0" w:space="0" w:color="auto"/>
                  </w:divBdr>
                </w:div>
              </w:divsChild>
            </w:div>
            <w:div w:id="1552570602">
              <w:marLeft w:val="0"/>
              <w:marRight w:val="0"/>
              <w:marTop w:val="0"/>
              <w:marBottom w:val="0"/>
              <w:divBdr>
                <w:top w:val="none" w:sz="0" w:space="0" w:color="auto"/>
                <w:left w:val="none" w:sz="0" w:space="0" w:color="auto"/>
                <w:bottom w:val="none" w:sz="0" w:space="0" w:color="auto"/>
                <w:right w:val="none" w:sz="0" w:space="0" w:color="auto"/>
              </w:divBdr>
              <w:divsChild>
                <w:div w:id="144981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795025">
      <w:bodyDiv w:val="1"/>
      <w:marLeft w:val="0"/>
      <w:marRight w:val="0"/>
      <w:marTop w:val="0"/>
      <w:marBottom w:val="0"/>
      <w:divBdr>
        <w:top w:val="none" w:sz="0" w:space="0" w:color="auto"/>
        <w:left w:val="none" w:sz="0" w:space="0" w:color="auto"/>
        <w:bottom w:val="none" w:sz="0" w:space="0" w:color="auto"/>
        <w:right w:val="none" w:sz="0" w:space="0" w:color="auto"/>
      </w:divBdr>
    </w:div>
    <w:div w:id="1536118802">
      <w:bodyDiv w:val="1"/>
      <w:marLeft w:val="0"/>
      <w:marRight w:val="0"/>
      <w:marTop w:val="0"/>
      <w:marBottom w:val="0"/>
      <w:divBdr>
        <w:top w:val="none" w:sz="0" w:space="0" w:color="auto"/>
        <w:left w:val="none" w:sz="0" w:space="0" w:color="auto"/>
        <w:bottom w:val="none" w:sz="0" w:space="0" w:color="auto"/>
        <w:right w:val="none" w:sz="0" w:space="0" w:color="auto"/>
      </w:divBdr>
      <w:divsChild>
        <w:div w:id="1243679407">
          <w:marLeft w:val="0"/>
          <w:marRight w:val="0"/>
          <w:marTop w:val="0"/>
          <w:marBottom w:val="0"/>
          <w:divBdr>
            <w:top w:val="single" w:sz="6" w:space="0" w:color="EBEBEB"/>
            <w:left w:val="none" w:sz="0" w:space="0" w:color="auto"/>
            <w:bottom w:val="none" w:sz="0" w:space="0" w:color="auto"/>
            <w:right w:val="none" w:sz="0" w:space="0" w:color="auto"/>
          </w:divBdr>
          <w:divsChild>
            <w:div w:id="686979559">
              <w:marLeft w:val="0"/>
              <w:marRight w:val="0"/>
              <w:marTop w:val="0"/>
              <w:marBottom w:val="0"/>
              <w:divBdr>
                <w:top w:val="none" w:sz="0" w:space="0" w:color="auto"/>
                <w:left w:val="none" w:sz="0" w:space="0" w:color="auto"/>
                <w:bottom w:val="none" w:sz="0" w:space="0" w:color="auto"/>
                <w:right w:val="none" w:sz="0" w:space="0" w:color="auto"/>
              </w:divBdr>
              <w:divsChild>
                <w:div w:id="811407636">
                  <w:marLeft w:val="0"/>
                  <w:marRight w:val="0"/>
                  <w:marTop w:val="0"/>
                  <w:marBottom w:val="0"/>
                  <w:divBdr>
                    <w:top w:val="none" w:sz="0" w:space="0" w:color="auto"/>
                    <w:left w:val="none" w:sz="0" w:space="0" w:color="auto"/>
                    <w:bottom w:val="none" w:sz="0" w:space="0" w:color="auto"/>
                    <w:right w:val="none" w:sz="0" w:space="0" w:color="auto"/>
                  </w:divBdr>
                  <w:divsChild>
                    <w:div w:id="287664553">
                      <w:marLeft w:val="0"/>
                      <w:marRight w:val="0"/>
                      <w:marTop w:val="195"/>
                      <w:marBottom w:val="195"/>
                      <w:divBdr>
                        <w:top w:val="none" w:sz="0" w:space="0" w:color="auto"/>
                        <w:left w:val="none" w:sz="0" w:space="0" w:color="auto"/>
                        <w:bottom w:val="none" w:sz="0" w:space="0" w:color="auto"/>
                        <w:right w:val="none" w:sz="0" w:space="0" w:color="auto"/>
                      </w:divBdr>
                      <w:divsChild>
                        <w:div w:id="909080184">
                          <w:marLeft w:val="0"/>
                          <w:marRight w:val="0"/>
                          <w:marTop w:val="0"/>
                          <w:marBottom w:val="0"/>
                          <w:divBdr>
                            <w:top w:val="none" w:sz="0" w:space="0" w:color="auto"/>
                            <w:left w:val="none" w:sz="0" w:space="0" w:color="auto"/>
                            <w:bottom w:val="none" w:sz="0" w:space="0" w:color="auto"/>
                            <w:right w:val="none" w:sz="0" w:space="0" w:color="auto"/>
                          </w:divBdr>
                          <w:divsChild>
                            <w:div w:id="49757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1664648">
          <w:marLeft w:val="0"/>
          <w:marRight w:val="0"/>
          <w:marTop w:val="0"/>
          <w:marBottom w:val="0"/>
          <w:divBdr>
            <w:top w:val="none" w:sz="0" w:space="0" w:color="auto"/>
            <w:left w:val="none" w:sz="0" w:space="0" w:color="auto"/>
            <w:bottom w:val="none" w:sz="0" w:space="0" w:color="auto"/>
            <w:right w:val="none" w:sz="0" w:space="0" w:color="auto"/>
          </w:divBdr>
          <w:divsChild>
            <w:div w:id="516695860">
              <w:marLeft w:val="0"/>
              <w:marRight w:val="0"/>
              <w:marTop w:val="0"/>
              <w:marBottom w:val="0"/>
              <w:divBdr>
                <w:top w:val="none" w:sz="0" w:space="0" w:color="auto"/>
                <w:left w:val="none" w:sz="0" w:space="0" w:color="auto"/>
                <w:bottom w:val="none" w:sz="0" w:space="0" w:color="auto"/>
                <w:right w:val="none" w:sz="0" w:space="0" w:color="auto"/>
              </w:divBdr>
              <w:divsChild>
                <w:div w:id="1022784347">
                  <w:marLeft w:val="0"/>
                  <w:marRight w:val="0"/>
                  <w:marTop w:val="0"/>
                  <w:marBottom w:val="0"/>
                  <w:divBdr>
                    <w:top w:val="none" w:sz="0" w:space="0" w:color="auto"/>
                    <w:left w:val="none" w:sz="0" w:space="0" w:color="auto"/>
                    <w:bottom w:val="none" w:sz="0" w:space="0" w:color="auto"/>
                    <w:right w:val="none" w:sz="0" w:space="0" w:color="auto"/>
                  </w:divBdr>
                  <w:divsChild>
                    <w:div w:id="1129663902">
                      <w:marLeft w:val="0"/>
                      <w:marRight w:val="0"/>
                      <w:marTop w:val="0"/>
                      <w:marBottom w:val="0"/>
                      <w:divBdr>
                        <w:top w:val="none" w:sz="0" w:space="0" w:color="auto"/>
                        <w:left w:val="none" w:sz="0" w:space="0" w:color="auto"/>
                        <w:bottom w:val="none" w:sz="0" w:space="0" w:color="auto"/>
                        <w:right w:val="none" w:sz="0" w:space="0" w:color="auto"/>
                      </w:divBdr>
                      <w:divsChild>
                        <w:div w:id="76024117">
                          <w:marLeft w:val="0"/>
                          <w:marRight w:val="0"/>
                          <w:marTop w:val="0"/>
                          <w:marBottom w:val="0"/>
                          <w:divBdr>
                            <w:top w:val="none" w:sz="0" w:space="0" w:color="auto"/>
                            <w:left w:val="none" w:sz="0" w:space="0" w:color="auto"/>
                            <w:bottom w:val="none" w:sz="0" w:space="0" w:color="auto"/>
                            <w:right w:val="none" w:sz="0" w:space="0" w:color="auto"/>
                          </w:divBdr>
                          <w:divsChild>
                            <w:div w:id="102039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9824612">
      <w:bodyDiv w:val="1"/>
      <w:marLeft w:val="0"/>
      <w:marRight w:val="0"/>
      <w:marTop w:val="0"/>
      <w:marBottom w:val="0"/>
      <w:divBdr>
        <w:top w:val="none" w:sz="0" w:space="0" w:color="auto"/>
        <w:left w:val="none" w:sz="0" w:space="0" w:color="auto"/>
        <w:bottom w:val="none" w:sz="0" w:space="0" w:color="auto"/>
        <w:right w:val="none" w:sz="0" w:space="0" w:color="auto"/>
      </w:divBdr>
    </w:div>
    <w:div w:id="1686664019">
      <w:bodyDiv w:val="1"/>
      <w:marLeft w:val="0"/>
      <w:marRight w:val="0"/>
      <w:marTop w:val="0"/>
      <w:marBottom w:val="0"/>
      <w:divBdr>
        <w:top w:val="none" w:sz="0" w:space="0" w:color="auto"/>
        <w:left w:val="none" w:sz="0" w:space="0" w:color="auto"/>
        <w:bottom w:val="none" w:sz="0" w:space="0" w:color="auto"/>
        <w:right w:val="none" w:sz="0" w:space="0" w:color="auto"/>
      </w:divBdr>
    </w:div>
    <w:div w:id="1686666872">
      <w:bodyDiv w:val="1"/>
      <w:marLeft w:val="0"/>
      <w:marRight w:val="0"/>
      <w:marTop w:val="0"/>
      <w:marBottom w:val="0"/>
      <w:divBdr>
        <w:top w:val="none" w:sz="0" w:space="0" w:color="auto"/>
        <w:left w:val="none" w:sz="0" w:space="0" w:color="auto"/>
        <w:bottom w:val="none" w:sz="0" w:space="0" w:color="auto"/>
        <w:right w:val="none" w:sz="0" w:space="0" w:color="auto"/>
      </w:divBdr>
    </w:div>
    <w:div w:id="1709450478">
      <w:bodyDiv w:val="1"/>
      <w:marLeft w:val="0"/>
      <w:marRight w:val="0"/>
      <w:marTop w:val="0"/>
      <w:marBottom w:val="0"/>
      <w:divBdr>
        <w:top w:val="none" w:sz="0" w:space="0" w:color="auto"/>
        <w:left w:val="none" w:sz="0" w:space="0" w:color="auto"/>
        <w:bottom w:val="none" w:sz="0" w:space="0" w:color="auto"/>
        <w:right w:val="none" w:sz="0" w:space="0" w:color="auto"/>
      </w:divBdr>
    </w:div>
    <w:div w:id="1759869370">
      <w:bodyDiv w:val="1"/>
      <w:marLeft w:val="0"/>
      <w:marRight w:val="0"/>
      <w:marTop w:val="0"/>
      <w:marBottom w:val="0"/>
      <w:divBdr>
        <w:top w:val="none" w:sz="0" w:space="0" w:color="auto"/>
        <w:left w:val="none" w:sz="0" w:space="0" w:color="auto"/>
        <w:bottom w:val="none" w:sz="0" w:space="0" w:color="auto"/>
        <w:right w:val="none" w:sz="0" w:space="0" w:color="auto"/>
      </w:divBdr>
    </w:div>
    <w:div w:id="1991059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tutorialspoint.com/genetic_algorithms/genetic_algorithms_introduction.htm#:~:text=Genetic%20Algorithm%20(GA)%20is%20a,take%20a%20lifetime%20to%20solve"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eb.mit.edu/dbertsim/www/papers/Optimization/Simulated%20annealing.pdf" TargetMode="External"/><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en.wikibooks.org/wiki/Artificial_Intelligence/Search/Iterative_Improvement/Hill_Climbing" TargetMode="External"/><Relationship Id="rId20" Type="http://schemas.openxmlformats.org/officeDocument/2006/relationships/hyperlink" Target="https://readthedocs.org/projects/mlrose/downloads/pdf/stab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ieeexplore.ieee.org/document/609878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Documents\Custom%20Office%20Templates\JDF.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628ECC-6B07-A240-9C02-BA2DDF96A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C:\Users\David\Documents\Custom Office Templates\JDF.dotx</Template>
  <TotalTime>2</TotalTime>
  <Pages>10</Pages>
  <Words>2715</Words>
  <Characters>15478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Lin, Hung-Hsi</cp:lastModifiedBy>
  <cp:revision>8</cp:revision>
  <cp:lastPrinted>2021-03-14T20:05:00Z</cp:lastPrinted>
  <dcterms:created xsi:type="dcterms:W3CDTF">2021-03-14T20:05:00Z</dcterms:created>
  <dcterms:modified xsi:type="dcterms:W3CDTF">2021-03-14T20:23:00Z</dcterms:modified>
</cp:coreProperties>
</file>